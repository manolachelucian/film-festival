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226C" w14:textId="77777777" w:rsidR="00A5390B" w:rsidRPr="005A4A1B" w:rsidRDefault="00A5390B" w:rsidP="00443E62">
      <w:pPr>
        <w:pStyle w:val="Titulka"/>
        <w:spacing w:line="480" w:lineRule="auto"/>
        <w:ind w:hanging="851"/>
      </w:pPr>
      <w:r w:rsidRPr="005A4A1B">
        <w:t>Česká zemědělská univerzita v Praze</w:t>
      </w:r>
    </w:p>
    <w:p w14:paraId="62815369" w14:textId="77777777" w:rsidR="00A5390B" w:rsidRPr="005A4A1B" w:rsidRDefault="00A5390B" w:rsidP="00443E62">
      <w:pPr>
        <w:pStyle w:val="Titulka"/>
        <w:spacing w:line="480" w:lineRule="auto"/>
        <w:ind w:hanging="851"/>
      </w:pPr>
      <w:r w:rsidRPr="005A4A1B">
        <w:t>Provozně ekonomická fakulta</w:t>
      </w:r>
      <w:bookmarkStart w:id="0" w:name="Text6"/>
    </w:p>
    <w:bookmarkEnd w:id="0"/>
    <w:p w14:paraId="1669DC9B" w14:textId="77777777" w:rsidR="00A5390B" w:rsidRDefault="002423CB" w:rsidP="00443E62">
      <w:pPr>
        <w:pStyle w:val="Titulka"/>
        <w:spacing w:line="480" w:lineRule="auto"/>
        <w:ind w:hanging="851"/>
      </w:pPr>
      <w:r>
        <w:t>Katedra informačních technologií</w:t>
      </w:r>
    </w:p>
    <w:p w14:paraId="7640EAA4" w14:textId="77777777" w:rsidR="00A63BD0" w:rsidRPr="005A4A1B" w:rsidRDefault="00A63BD0" w:rsidP="00443E62">
      <w:pPr>
        <w:pStyle w:val="Titulka"/>
        <w:spacing w:line="480" w:lineRule="auto"/>
        <w:ind w:hanging="851"/>
      </w:pPr>
    </w:p>
    <w:p w14:paraId="33768898" w14:textId="77777777" w:rsidR="00A5390B" w:rsidRPr="009D25EF" w:rsidRDefault="00A03C4F" w:rsidP="00443E62">
      <w:pPr>
        <w:pStyle w:val="Titulka"/>
        <w:ind w:hanging="851"/>
        <w:rPr>
          <w:rFonts w:cs="Times New Roman"/>
        </w:rPr>
      </w:pPr>
      <w:r>
        <w:rPr>
          <w:noProof/>
        </w:rPr>
        <w:drawing>
          <wp:inline distT="0" distB="0" distL="0" distR="0" wp14:anchorId="3DF2CAB5" wp14:editId="6FA825F1">
            <wp:extent cx="3048000" cy="1365504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022A" w14:textId="77777777" w:rsidR="00A5390B" w:rsidRPr="005A4A1B" w:rsidRDefault="00A5390B" w:rsidP="00443E62">
      <w:pPr>
        <w:pStyle w:val="Titulka"/>
        <w:ind w:hanging="851"/>
      </w:pPr>
    </w:p>
    <w:p w14:paraId="2256E205" w14:textId="77777777" w:rsidR="00A63BD0" w:rsidRDefault="00A63BD0" w:rsidP="00443E62">
      <w:pPr>
        <w:pStyle w:val="Titulka"/>
        <w:ind w:hanging="851"/>
      </w:pPr>
    </w:p>
    <w:p w14:paraId="7A29AEB5" w14:textId="77777777" w:rsidR="00A5390B" w:rsidRPr="00A03C4F" w:rsidRDefault="002423CB" w:rsidP="00443E62">
      <w:pPr>
        <w:pStyle w:val="Titulka"/>
        <w:ind w:left="-993" w:firstLine="426"/>
      </w:pPr>
      <w:r>
        <w:t xml:space="preserve">Dokumentace k projektu z předmětu </w:t>
      </w:r>
      <w:r>
        <w:br/>
      </w:r>
      <w:r w:rsidR="0060684A">
        <w:t>Značkovací jazyky</w:t>
      </w:r>
    </w:p>
    <w:p w14:paraId="2C204E3D" w14:textId="77777777" w:rsidR="00A5390B" w:rsidRPr="005A4A1B" w:rsidRDefault="00A5390B" w:rsidP="00443E62">
      <w:pPr>
        <w:pStyle w:val="Titulka"/>
        <w:ind w:hanging="851"/>
      </w:pPr>
    </w:p>
    <w:p w14:paraId="6724507F" w14:textId="1DD241DA" w:rsidR="00A5390B" w:rsidRPr="00443E62" w:rsidRDefault="00443E62" w:rsidP="00443E62">
      <w:pPr>
        <w:pStyle w:val="Titulka"/>
        <w:ind w:hanging="851"/>
        <w:rPr>
          <w:rFonts w:cs="Times New Roman"/>
        </w:rPr>
      </w:pPr>
      <w:r w:rsidRPr="00443E62">
        <w:rPr>
          <w:rFonts w:eastAsiaTheme="majorEastAsia" w:cs="Times New Roman"/>
          <w:spacing w:val="-10"/>
          <w:kern w:val="28"/>
          <w:sz w:val="56"/>
          <w:szCs w:val="56"/>
        </w:rPr>
        <w:t>Filmový festival</w:t>
      </w:r>
    </w:p>
    <w:p w14:paraId="77310CA6" w14:textId="77777777" w:rsidR="00A5390B" w:rsidRDefault="00A5390B" w:rsidP="00443E62">
      <w:pPr>
        <w:pStyle w:val="Titulka"/>
        <w:ind w:hanging="851"/>
      </w:pPr>
    </w:p>
    <w:p w14:paraId="2FBF2774" w14:textId="77777777" w:rsidR="00A63BD0" w:rsidRDefault="00A63BD0" w:rsidP="00443E62">
      <w:pPr>
        <w:pStyle w:val="Titulka"/>
        <w:ind w:hanging="851"/>
      </w:pPr>
    </w:p>
    <w:p w14:paraId="53595D63" w14:textId="77777777" w:rsidR="00A63BD0" w:rsidRPr="005A4A1B" w:rsidRDefault="00A63BD0" w:rsidP="00443E62">
      <w:pPr>
        <w:pStyle w:val="Titulka"/>
        <w:ind w:hanging="851"/>
      </w:pPr>
    </w:p>
    <w:p w14:paraId="26608D69" w14:textId="77777777" w:rsidR="00A5390B" w:rsidRPr="005A4A1B" w:rsidRDefault="00A5390B" w:rsidP="00443E62">
      <w:pPr>
        <w:pStyle w:val="Titulka"/>
        <w:ind w:hanging="851"/>
      </w:pPr>
    </w:p>
    <w:p w14:paraId="2AB96484" w14:textId="316D2C1C" w:rsidR="002264E1" w:rsidRDefault="00443E62" w:rsidP="00443E62">
      <w:pPr>
        <w:pStyle w:val="Titulka"/>
        <w:ind w:hanging="851"/>
      </w:pPr>
      <w:r>
        <w:t>Filip Hošek, Lucián Manolache, Bohdan Kharchenko</w:t>
      </w:r>
      <w:r w:rsidRPr="005A4A1B">
        <w:t xml:space="preserve"> </w:t>
      </w:r>
      <w:r w:rsidR="00A5390B" w:rsidRPr="005A4A1B">
        <w:t xml:space="preserve"> </w:t>
      </w:r>
    </w:p>
    <w:p w14:paraId="4E193C8C" w14:textId="50DF89E1" w:rsidR="005A4A1B" w:rsidRPr="002423CB" w:rsidRDefault="00443E62" w:rsidP="00443E62">
      <w:pPr>
        <w:pStyle w:val="Titulka"/>
        <w:ind w:hanging="851"/>
        <w:rPr>
          <w:rFonts w:asciiTheme="majorHAnsi" w:hAnsiTheme="majorHAnsi" w:cstheme="majorHAnsi"/>
          <w:color w:val="FF0000"/>
        </w:rPr>
      </w:pPr>
      <w:r w:rsidRPr="00443E62">
        <w:t>2026</w:t>
      </w:r>
      <w:r w:rsidR="005A4A1B">
        <w:br w:type="page"/>
      </w:r>
    </w:p>
    <w:p w14:paraId="3934AF63" w14:textId="77777777" w:rsidR="000F18CE" w:rsidRPr="00A63BD0" w:rsidRDefault="000F18CE" w:rsidP="00E406EC">
      <w:pPr>
        <w:ind w:firstLine="0"/>
        <w:rPr>
          <w:b/>
          <w:bCs/>
          <w:sz w:val="36"/>
          <w:szCs w:val="36"/>
        </w:rPr>
      </w:pPr>
      <w:r w:rsidRPr="00A63BD0">
        <w:rPr>
          <w:b/>
          <w:bCs/>
          <w:sz w:val="36"/>
          <w:szCs w:val="36"/>
        </w:rPr>
        <w:lastRenderedPageBreak/>
        <w:t>Obsah</w:t>
      </w:r>
    </w:p>
    <w:p w14:paraId="16C41B43" w14:textId="4C954979" w:rsidR="00191B94" w:rsidRDefault="009D25EF">
      <w:pPr>
        <w:pStyle w:val="Obsah1"/>
        <w:tabs>
          <w:tab w:val="left" w:pos="960"/>
          <w:tab w:val="right" w:leader="dot" w:pos="906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517090" w:history="1">
        <w:r w:rsidR="00191B94" w:rsidRPr="000C5707">
          <w:rPr>
            <w:rStyle w:val="Hypertextovodkaz"/>
            <w:noProof/>
          </w:rPr>
          <w:t>1</w:t>
        </w:r>
        <w:r w:rsidR="00191B94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191B94" w:rsidRPr="000C5707">
          <w:rPr>
            <w:rStyle w:val="Hypertextovodkaz"/>
            <w:noProof/>
          </w:rPr>
          <w:t>Představení festivalu</w:t>
        </w:r>
        <w:r w:rsidR="00191B94">
          <w:rPr>
            <w:noProof/>
            <w:webHidden/>
          </w:rPr>
          <w:tab/>
        </w:r>
        <w:r w:rsidR="00191B94">
          <w:rPr>
            <w:noProof/>
            <w:webHidden/>
          </w:rPr>
          <w:fldChar w:fldCharType="begin"/>
        </w:r>
        <w:r w:rsidR="00191B94">
          <w:rPr>
            <w:noProof/>
            <w:webHidden/>
          </w:rPr>
          <w:instrText xml:space="preserve"> PAGEREF _Toc227517090 \h </w:instrText>
        </w:r>
        <w:r w:rsidR="00191B94">
          <w:rPr>
            <w:noProof/>
            <w:webHidden/>
          </w:rPr>
        </w:r>
        <w:r w:rsidR="00191B94">
          <w:rPr>
            <w:noProof/>
            <w:webHidden/>
          </w:rPr>
          <w:fldChar w:fldCharType="separate"/>
        </w:r>
        <w:r w:rsidR="00191B94">
          <w:rPr>
            <w:noProof/>
            <w:webHidden/>
          </w:rPr>
          <w:t>3</w:t>
        </w:r>
        <w:r w:rsidR="00191B94">
          <w:rPr>
            <w:noProof/>
            <w:webHidden/>
          </w:rPr>
          <w:fldChar w:fldCharType="end"/>
        </w:r>
      </w:hyperlink>
    </w:p>
    <w:p w14:paraId="7C5686BE" w14:textId="6028687E" w:rsidR="00191B94" w:rsidRDefault="00191B94">
      <w:pPr>
        <w:pStyle w:val="Obsah1"/>
        <w:tabs>
          <w:tab w:val="left" w:pos="960"/>
          <w:tab w:val="right" w:leader="dot" w:pos="906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7517091" w:history="1">
        <w:r w:rsidRPr="000C5707">
          <w:rPr>
            <w:rStyle w:val="Hypertextovodkaz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Splnění požadavků na projekt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7C2A13" w14:textId="19C93A5F" w:rsidR="00191B94" w:rsidRDefault="00191B94">
      <w:pPr>
        <w:pStyle w:val="Obsah1"/>
        <w:tabs>
          <w:tab w:val="left" w:pos="960"/>
          <w:tab w:val="right" w:leader="dot" w:pos="906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7517092" w:history="1">
        <w:r w:rsidRPr="000C5707">
          <w:rPr>
            <w:rStyle w:val="Hypertextovodkaz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Metodika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66E8E8" w14:textId="09CA2720" w:rsidR="00191B94" w:rsidRDefault="00191B94">
      <w:pPr>
        <w:pStyle w:val="Obsah2"/>
        <w:tabs>
          <w:tab w:val="left" w:pos="1440"/>
          <w:tab w:val="right" w:leader="dot" w:pos="9061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517093" w:history="1">
        <w:r w:rsidRPr="000C5707">
          <w:rPr>
            <w:rStyle w:val="Hypertextovodkaz"/>
            <w:noProof/>
          </w:rPr>
          <w:t>3.1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Použití generativní umělé inteligence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01C321" w14:textId="139538EB" w:rsidR="00191B94" w:rsidRDefault="00191B94">
      <w:pPr>
        <w:pStyle w:val="Obsah2"/>
        <w:tabs>
          <w:tab w:val="left" w:pos="1440"/>
          <w:tab w:val="right" w:leader="dot" w:pos="9061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517094" w:history="1">
        <w:r w:rsidRPr="000C5707">
          <w:rPr>
            <w:rStyle w:val="Hypertextovodkaz"/>
            <w:noProof/>
          </w:rPr>
          <w:t>3.2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Popis webových stránek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A7A154" w14:textId="6C33E098" w:rsidR="00191B94" w:rsidRDefault="00191B94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7517095" w:history="1">
        <w:r w:rsidRPr="000C5707">
          <w:rPr>
            <w:rStyle w:val="Hypertextovodkaz"/>
            <w:noProof/>
          </w:rPr>
          <w:t>3.2.1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Struktura webu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E4F346" w14:textId="26769AC8" w:rsidR="00191B94" w:rsidRDefault="00191B94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7517096" w:history="1">
        <w:r w:rsidRPr="000C5707">
          <w:rPr>
            <w:rStyle w:val="Hypertextovodkaz"/>
            <w:noProof/>
          </w:rPr>
          <w:t>3.2.2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Použité HTML prvky a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55A383" w14:textId="79E25963" w:rsidR="00191B94" w:rsidRDefault="00191B94">
      <w:pPr>
        <w:pStyle w:val="Obsah2"/>
        <w:tabs>
          <w:tab w:val="left" w:pos="1440"/>
          <w:tab w:val="right" w:leader="dot" w:pos="9061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517097" w:history="1">
        <w:r w:rsidRPr="000C5707">
          <w:rPr>
            <w:rStyle w:val="Hypertextovodkaz"/>
            <w:noProof/>
          </w:rPr>
          <w:t>3.3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Popis datového modelu 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6EC5C3" w14:textId="4C77B5BF" w:rsidR="00191B94" w:rsidRDefault="00191B94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7517098" w:history="1">
        <w:r w:rsidRPr="000C5707">
          <w:rPr>
            <w:rStyle w:val="Hypertextovodkaz"/>
            <w:noProof/>
          </w:rPr>
          <w:t>3.3.1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XML datová základna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A59658" w14:textId="1A01EEFB" w:rsidR="00191B94" w:rsidRDefault="00191B94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7517099" w:history="1">
        <w:r w:rsidRPr="000C5707">
          <w:rPr>
            <w:rStyle w:val="Hypertextovodkaz"/>
            <w:noProof/>
          </w:rPr>
          <w:t>3.3.2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XML Schema (XSD)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8572E7" w14:textId="621929F0" w:rsidR="00191B94" w:rsidRDefault="00191B94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7517100" w:history="1">
        <w:r w:rsidRPr="000C5707">
          <w:rPr>
            <w:rStyle w:val="Hypertextovodkaz"/>
            <w:noProof/>
          </w:rPr>
          <w:t>3.3.3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XSLT transformace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95E5F4" w14:textId="6F98C561" w:rsidR="00191B94" w:rsidRDefault="00191B94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7517101" w:history="1">
        <w:r w:rsidRPr="000C5707">
          <w:rPr>
            <w:rStyle w:val="Hypertextovodkaz"/>
            <w:noProof/>
          </w:rPr>
          <w:t>3.3.4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JSON výstupy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A399E7" w14:textId="6AA7D786" w:rsidR="00191B94" w:rsidRDefault="00191B94">
      <w:pPr>
        <w:pStyle w:val="Obsah3"/>
        <w:tabs>
          <w:tab w:val="left" w:pos="192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7517102" w:history="1">
        <w:r w:rsidRPr="000C5707">
          <w:rPr>
            <w:rStyle w:val="Hypertextovodkaz"/>
            <w:noProof/>
          </w:rPr>
          <w:t>3.3.5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REST API a OpenAPI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543211" w14:textId="6DD3781C" w:rsidR="00191B94" w:rsidRDefault="00191B94">
      <w:pPr>
        <w:pStyle w:val="Obsah2"/>
        <w:tabs>
          <w:tab w:val="left" w:pos="1440"/>
          <w:tab w:val="right" w:leader="dot" w:pos="9061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517103" w:history="1">
        <w:r w:rsidRPr="000C5707">
          <w:rPr>
            <w:rStyle w:val="Hypertextovodkaz"/>
            <w:noProof/>
          </w:rPr>
          <w:t>3.4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C5707">
          <w:rPr>
            <w:rStyle w:val="Hypertextovodkaz"/>
            <w:noProof/>
          </w:rPr>
          <w:t>Použití generativní umělé inteligence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621D94" w14:textId="2211BFD2" w:rsidR="009D25EF" w:rsidRPr="000F7EA1" w:rsidRDefault="009D25EF" w:rsidP="00E406EC">
      <w:pPr>
        <w:pStyle w:val="Nadpis10"/>
        <w:ind w:firstLine="0"/>
      </w:pPr>
      <w:r>
        <w:fldChar w:fldCharType="end"/>
      </w:r>
    </w:p>
    <w:p w14:paraId="201578A1" w14:textId="77777777" w:rsidR="000F18CE" w:rsidRPr="000F7EA1" w:rsidRDefault="000F18CE" w:rsidP="00E406EC"/>
    <w:p w14:paraId="72C1855D" w14:textId="77777777" w:rsidR="00AA79F1" w:rsidRPr="002974B1" w:rsidRDefault="00AA79F1" w:rsidP="00E406EC">
      <w:pPr>
        <w:ind w:firstLine="0"/>
        <w:rPr>
          <w:noProof/>
          <w:lang w:eastAsia="en-US"/>
        </w:rPr>
      </w:pPr>
    </w:p>
    <w:p w14:paraId="05262891" w14:textId="77777777" w:rsidR="000F18CE" w:rsidRPr="000F7EA1" w:rsidRDefault="000F18CE" w:rsidP="00E406EC">
      <w:pPr>
        <w:pStyle w:val="Nadpis1"/>
      </w:pPr>
      <w:r>
        <w:br w:type="page"/>
      </w:r>
      <w:bookmarkStart w:id="1" w:name="_Toc227517090"/>
      <w:r w:rsidR="005879CC">
        <w:lastRenderedPageBreak/>
        <w:t xml:space="preserve">Představení </w:t>
      </w:r>
      <w:r w:rsidR="0080428A">
        <w:t>festivalu</w:t>
      </w:r>
      <w:bookmarkEnd w:id="1"/>
    </w:p>
    <w:p w14:paraId="05704315" w14:textId="77777777" w:rsidR="00E406EC" w:rsidRDefault="00E406EC" w:rsidP="00E406EC">
      <w:pPr>
        <w:ind w:firstLine="0"/>
      </w:pPr>
      <w:r>
        <w:t>Projekt se zaměřuje na návrh a realizaci fiktivního filmového festivalu. Festival je koncipován jako vícedenní kulturní akce zaměřená na filmové projekce různých žánrů a doprovodný program. Akce probíhá na více místech a nabízí pestrý program pro široké spektrum návštěvníků.</w:t>
      </w:r>
    </w:p>
    <w:p w14:paraId="3ECA240B" w14:textId="77777777" w:rsidR="00E406EC" w:rsidRDefault="00E406EC" w:rsidP="00443E62">
      <w:pPr>
        <w:ind w:firstLine="0"/>
      </w:pPr>
      <w:r>
        <w:t>Cílem projektu bylo vytvořit kompletní datový a prezentační základ festivalu. Součástí řešení je strukturovaný datový model, jeho validace, návrh REST API, statický web a odpovídající dokumentace. Projekt je navržen tak, aby bylo možné data festivalu dále využívat v navazujících webových nebo aplikačních řešeních.</w:t>
      </w:r>
    </w:p>
    <w:p w14:paraId="1EF36409" w14:textId="77777777" w:rsidR="00AA79F1" w:rsidRDefault="00AA79F1" w:rsidP="00E406EC"/>
    <w:p w14:paraId="7A517054" w14:textId="77777777" w:rsidR="00204836" w:rsidRPr="000F7EA1" w:rsidRDefault="00204836" w:rsidP="00E406EC">
      <w:pPr>
        <w:pStyle w:val="Nadpis1"/>
      </w:pPr>
      <w:r>
        <w:br w:type="page"/>
      </w:r>
      <w:bookmarkStart w:id="2" w:name="_Toc227517091"/>
      <w:r w:rsidR="00821B04" w:rsidRPr="00821B04">
        <w:lastRenderedPageBreak/>
        <w:t>Splnění požadavků na projekt</w:t>
      </w:r>
      <w:bookmarkEnd w:id="2"/>
    </w:p>
    <w:p w14:paraId="2C09A40F" w14:textId="77777777" w:rsidR="00E406EC" w:rsidRDefault="00E406EC" w:rsidP="00443E62">
      <w:pPr>
        <w:ind w:firstLine="0"/>
      </w:pPr>
      <w:r>
        <w:t>Následující tabulka a ilustrační screenshoty dokumentují splnění jednotlivých požadavků zadání.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788"/>
        <w:gridCol w:w="5788"/>
      </w:tblGrid>
      <w:tr w:rsidR="00E406EC" w14:paraId="2EDF0F7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E7A14E" w14:textId="77777777" w:rsidR="00E406EC" w:rsidRDefault="00E406EC" w:rsidP="00E406EC">
            <w:pPr>
              <w:rPr>
                <w:b/>
                <w:bCs/>
              </w:rPr>
            </w:pPr>
            <w:r>
              <w:rPr>
                <w:b/>
                <w:bCs/>
              </w:rPr>
              <w:t>Požadavek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23D63F" w14:textId="77777777" w:rsidR="00E406EC" w:rsidRDefault="00E406EC" w:rsidP="00E406EC">
            <w:pPr>
              <w:rPr>
                <w:b/>
                <w:bCs/>
              </w:rPr>
            </w:pPr>
            <w:r>
              <w:rPr>
                <w:b/>
                <w:bCs/>
              </w:rPr>
              <w:t>Splněno</w:t>
            </w:r>
          </w:p>
        </w:tc>
      </w:tr>
      <w:tr w:rsidR="00E406EC" w14:paraId="117BE97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614D9A" w14:textId="77777777" w:rsidR="00E406EC" w:rsidRDefault="00E406EC" w:rsidP="00E406EC">
            <w:r>
              <w:t>Kontextový balíček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AF313" w14:textId="77777777" w:rsidR="00E406EC" w:rsidRDefault="00E406EC" w:rsidP="00E406EC">
            <w:r>
              <w:t>specification.md</w:t>
            </w:r>
          </w:p>
        </w:tc>
      </w:tr>
      <w:tr w:rsidR="00E406EC" w14:paraId="7C9F904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8FBC2" w14:textId="77777777" w:rsidR="00E406EC" w:rsidRDefault="00E406EC" w:rsidP="00E406EC">
            <w:r>
              <w:t>XML datová základna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F26C8" w14:textId="77777777" w:rsidR="00E406EC" w:rsidRDefault="00E406EC" w:rsidP="00E406EC">
            <w:r>
              <w:t>data/festival.xml</w:t>
            </w:r>
          </w:p>
        </w:tc>
      </w:tr>
      <w:tr w:rsidR="00E406EC" w14:paraId="6EFDAA0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015BF" w14:textId="77777777" w:rsidR="00E406EC" w:rsidRDefault="00E406EC" w:rsidP="00E406EC">
            <w:r>
              <w:t>XSD validace XML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EFB5B" w14:textId="77777777" w:rsidR="00E406EC" w:rsidRDefault="00E406EC" w:rsidP="00E406EC">
            <w:r>
              <w:t>data/festival.xsd</w:t>
            </w:r>
          </w:p>
        </w:tc>
      </w:tr>
      <w:tr w:rsidR="00E406EC" w14:paraId="538E51E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708B76" w14:textId="77777777" w:rsidR="00E406EC" w:rsidRDefault="00E406EC" w:rsidP="00E406EC">
            <w:r>
              <w:t>XSLT transformace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2FB45" w14:textId="77777777" w:rsidR="00E406EC" w:rsidRDefault="00E406EC" w:rsidP="00E406EC">
            <w:r>
              <w:t>API/transformation/*.xslt</w:t>
            </w:r>
          </w:p>
        </w:tc>
      </w:tr>
      <w:tr w:rsidR="00E406EC" w14:paraId="365BC53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89124" w14:textId="77777777" w:rsidR="00E406EC" w:rsidRDefault="00E406EC" w:rsidP="00E406EC">
            <w:r>
              <w:t>JSON výstupy API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14C87B" w14:textId="77777777" w:rsidR="00E406EC" w:rsidRDefault="00E406EC" w:rsidP="00E406EC">
            <w:r>
              <w:t>API/json/*.json</w:t>
            </w:r>
          </w:p>
        </w:tc>
      </w:tr>
      <w:tr w:rsidR="00E406EC" w14:paraId="4E06891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A9A119" w14:textId="77777777" w:rsidR="00E406EC" w:rsidRDefault="00E406EC" w:rsidP="00E406EC">
            <w:r>
              <w:t>JSON Schema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63F47" w14:textId="77777777" w:rsidR="00E406EC" w:rsidRDefault="00E406EC" w:rsidP="00E406EC">
            <w:r>
              <w:t>API/json-schema/*.json</w:t>
            </w:r>
          </w:p>
        </w:tc>
      </w:tr>
      <w:tr w:rsidR="00E406EC" w14:paraId="7891464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C632C3" w14:textId="77777777" w:rsidR="00E406EC" w:rsidRDefault="00E406EC" w:rsidP="00E406EC">
            <w:r>
              <w:t>OpenAPI specifikace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9642E6" w14:textId="77777777" w:rsidR="00E406EC" w:rsidRDefault="00E406EC" w:rsidP="00E406EC">
            <w:r>
              <w:t>API/openapi.yaml</w:t>
            </w:r>
          </w:p>
        </w:tc>
      </w:tr>
      <w:tr w:rsidR="00E406EC" w14:paraId="33EA0E9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42BC28" w14:textId="77777777" w:rsidR="00E406EC" w:rsidRDefault="00E406EC" w:rsidP="00E406EC">
            <w:r>
              <w:t>HTML stránky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92FC3" w14:textId="77777777" w:rsidR="00E406EC" w:rsidRDefault="00E406EC" w:rsidP="00E406EC">
            <w:r>
              <w:t>index.html, program.html, performers.html, info.html</w:t>
            </w:r>
          </w:p>
        </w:tc>
      </w:tr>
      <w:tr w:rsidR="00E406EC" w14:paraId="05C9698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EFDB7" w14:textId="77777777" w:rsidR="00E406EC" w:rsidRDefault="00E406EC" w:rsidP="00E406EC">
            <w:r>
              <w:t>CSS stylování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98322B" w14:textId="77777777" w:rsidR="00E406EC" w:rsidRDefault="00E406EC" w:rsidP="00E406EC">
            <w:r>
              <w:t>styles/style.css</w:t>
            </w:r>
          </w:p>
        </w:tc>
      </w:tr>
    </w:tbl>
    <w:p w14:paraId="1AE2F61B" w14:textId="77777777" w:rsidR="00E406EC" w:rsidRDefault="00E406EC" w:rsidP="00E406EC">
      <w:pPr>
        <w:rPr>
          <w:rFonts w:ascii="Segoe UI Emoji" w:hAnsi="Segoe UI Emoji" w:cs="Segoe UI Emoji"/>
          <w:b/>
          <w:bCs/>
          <w:kern w:val="2"/>
          <w:lang w:eastAsia="en-US"/>
          <w14:ligatures w14:val="standardContextual"/>
        </w:rPr>
      </w:pPr>
    </w:p>
    <w:p w14:paraId="22BCE6AB" w14:textId="15A115DF" w:rsidR="00E406EC" w:rsidRDefault="00E406EC" w:rsidP="00E406EC">
      <w:pPr>
        <w:rPr>
          <w:b/>
          <w:bCs/>
        </w:rPr>
      </w:pPr>
      <w:r>
        <w:rPr>
          <w:b/>
          <w:noProof/>
        </w:rPr>
        <w:drawing>
          <wp:inline distT="0" distB="0" distL="0" distR="0" wp14:anchorId="36DFB9F3" wp14:editId="16C48C7E">
            <wp:extent cx="5760085" cy="2961005"/>
            <wp:effectExtent l="0" t="0" r="0" b="0"/>
            <wp:docPr id="1047767643" name="Obrázek 12" descr="Obsah obrázku text, snímek obrazovky, Webové stránky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Obsah obrázku text, snímek obrazovky, Webové stránky, Webová stránk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EA5D" w14:textId="77777777" w:rsidR="00E406EC" w:rsidRDefault="00E406EC" w:rsidP="00E406EC">
      <w:pPr>
        <w:rPr>
          <w:i/>
          <w:iCs/>
        </w:rPr>
      </w:pPr>
      <w:r>
        <w:rPr>
          <w:i/>
          <w:iCs/>
        </w:rPr>
        <w:t>Obrázek 1: Ukázka úvodní stránky festivalu s hlavní navigací a základními informacemi.</w:t>
      </w:r>
    </w:p>
    <w:p w14:paraId="7FD0CD1F" w14:textId="77777777" w:rsidR="00E406EC" w:rsidRDefault="00E406EC" w:rsidP="00E406EC">
      <w:pPr>
        <w:rPr>
          <w:i/>
          <w:iCs/>
        </w:rPr>
      </w:pPr>
    </w:p>
    <w:p w14:paraId="085A0837" w14:textId="77777777" w:rsidR="00E406EC" w:rsidRDefault="00E406EC" w:rsidP="00E406EC">
      <w:pPr>
        <w:rPr>
          <w:i/>
          <w:iCs/>
        </w:rPr>
      </w:pPr>
    </w:p>
    <w:p w14:paraId="00F9D377" w14:textId="77777777" w:rsidR="00E406EC" w:rsidRDefault="00E406EC" w:rsidP="00E406EC">
      <w:pPr>
        <w:rPr>
          <w:i/>
          <w:iCs/>
        </w:rPr>
      </w:pPr>
    </w:p>
    <w:p w14:paraId="0B323986" w14:textId="4B66763A" w:rsidR="00E406EC" w:rsidRDefault="00E406EC" w:rsidP="00E406EC">
      <w:pPr>
        <w:rPr>
          <w:b/>
          <w:bCs/>
        </w:rPr>
      </w:pPr>
      <w:r>
        <w:rPr>
          <w:b/>
          <w:bCs/>
        </w:rPr>
        <w:t xml:space="preserve"> </w:t>
      </w:r>
    </w:p>
    <w:p w14:paraId="20D5937D" w14:textId="3D884418" w:rsidR="00E406EC" w:rsidRDefault="00E406EC" w:rsidP="00E406EC">
      <w:pPr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3FED6C14" wp14:editId="65DAD259">
            <wp:extent cx="5753100" cy="2924175"/>
            <wp:effectExtent l="0" t="0" r="0" b="9525"/>
            <wp:docPr id="313064780" name="Obrázek 11" descr="Obsah obrázku text, snímek obrazovky, software, počítač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Obsah obrázku text, snímek obrazovky, software, počítač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7DE2A" w14:textId="77777777" w:rsidR="00E406EC" w:rsidRDefault="00E406EC" w:rsidP="00E406EC">
      <w:pPr>
        <w:rPr>
          <w:i/>
          <w:iCs/>
        </w:rPr>
      </w:pPr>
      <w:r>
        <w:rPr>
          <w:i/>
          <w:iCs/>
        </w:rPr>
        <w:t>Obrázek 2: Přehled programových položek festivalu zobrazený na stránce Program.</w:t>
      </w:r>
    </w:p>
    <w:p w14:paraId="4362D8D9" w14:textId="34D26145" w:rsidR="00E406EC" w:rsidRDefault="00E406EC" w:rsidP="00E406EC">
      <w:pPr>
        <w:rPr>
          <w:b/>
          <w:bCs/>
        </w:rPr>
      </w:pPr>
      <w:r>
        <w:rPr>
          <w:b/>
          <w:bCs/>
        </w:rPr>
        <w:t xml:space="preserve"> </w:t>
      </w:r>
    </w:p>
    <w:p w14:paraId="4225C80F" w14:textId="496BF3B1" w:rsidR="00E406EC" w:rsidRDefault="00E406EC" w:rsidP="00E406EC">
      <w:pPr>
        <w:rPr>
          <w:b/>
          <w:bCs/>
        </w:rPr>
      </w:pPr>
      <w:r>
        <w:rPr>
          <w:b/>
          <w:noProof/>
        </w:rPr>
        <w:drawing>
          <wp:inline distT="0" distB="0" distL="0" distR="0" wp14:anchorId="12581C13" wp14:editId="21620BD0">
            <wp:extent cx="5760085" cy="2865755"/>
            <wp:effectExtent l="0" t="0" r="0" b="0"/>
            <wp:docPr id="458663410" name="Obrázek 10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Obsah obrázku text, snímek obrazovky, software, Počítačová ikon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CF60" w14:textId="77777777" w:rsidR="00E406EC" w:rsidRDefault="00E406EC" w:rsidP="00E406EC">
      <w:pPr>
        <w:rPr>
          <w:i/>
          <w:iCs/>
        </w:rPr>
      </w:pPr>
      <w:r>
        <w:rPr>
          <w:i/>
          <w:iCs/>
        </w:rPr>
        <w:t>Obrázek 3: Struktura složek projektu zobrazující rozdělení na webovou a datovou část.</w:t>
      </w:r>
    </w:p>
    <w:p w14:paraId="3BB86D3E" w14:textId="77777777" w:rsidR="00E406EC" w:rsidRDefault="00E406EC" w:rsidP="00E406EC">
      <w:pPr>
        <w:rPr>
          <w:i/>
          <w:iCs/>
        </w:rPr>
      </w:pPr>
    </w:p>
    <w:p w14:paraId="2D43B56C" w14:textId="77777777" w:rsidR="00E406EC" w:rsidRDefault="00E406EC" w:rsidP="00E406EC">
      <w:pPr>
        <w:rPr>
          <w:i/>
          <w:iCs/>
        </w:rPr>
      </w:pPr>
    </w:p>
    <w:p w14:paraId="1993B82B" w14:textId="59EFC228" w:rsidR="00E406EC" w:rsidRDefault="00E406EC" w:rsidP="00E406EC">
      <w:pPr>
        <w:rPr>
          <w:b/>
          <w:bCs/>
        </w:rPr>
      </w:pPr>
      <w:r>
        <w:rPr>
          <w:b/>
          <w:bCs/>
        </w:rPr>
        <w:t xml:space="preserve"> </w:t>
      </w:r>
    </w:p>
    <w:p w14:paraId="530D0B7B" w14:textId="2F69722E" w:rsidR="00E406EC" w:rsidRDefault="00E406EC" w:rsidP="00E406EC">
      <w:pPr>
        <w:rPr>
          <w:i/>
          <w:iCs/>
        </w:rPr>
      </w:pPr>
      <w:r>
        <w:rPr>
          <w:b/>
          <w:noProof/>
        </w:rPr>
        <w:lastRenderedPageBreak/>
        <w:drawing>
          <wp:inline distT="0" distB="0" distL="0" distR="0" wp14:anchorId="5939D274" wp14:editId="231502E6">
            <wp:extent cx="5760085" cy="3629660"/>
            <wp:effectExtent l="0" t="0" r="0" b="8890"/>
            <wp:docPr id="1836013055" name="Obrázek 9" descr="Obsah obrázku text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Obsah obrázku text, snímek obrazovky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Obrázek 4: Ukázka XML datového modelu festivalu s víceúrovňovou hierarchií.</w:t>
      </w:r>
    </w:p>
    <w:p w14:paraId="367E60ED" w14:textId="77777777" w:rsidR="00E406EC" w:rsidRDefault="00E406EC" w:rsidP="00E406EC"/>
    <w:p w14:paraId="29592583" w14:textId="5DF84DE0" w:rsidR="00E406EC" w:rsidRDefault="00E406EC" w:rsidP="00E406EC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noProof/>
        </w:rPr>
        <w:drawing>
          <wp:inline distT="0" distB="0" distL="0" distR="0" wp14:anchorId="1A4B85E8" wp14:editId="3201ACE9">
            <wp:extent cx="5753100" cy="3105150"/>
            <wp:effectExtent l="0" t="0" r="0" b="0"/>
            <wp:docPr id="673618798" name="Obrázek 8" descr="Obsah obrázku text, snímek obrazovky, software, počítač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Obsah obrázku text, snímek obrazovky, software, počítač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DC05" w14:textId="77777777" w:rsidR="00E406EC" w:rsidRDefault="00E406EC" w:rsidP="00E406EC">
      <w:r>
        <w:rPr>
          <w:i/>
          <w:iCs/>
        </w:rPr>
        <w:t>Obrázek 5: Ukázka XSLT transformace sloužící k převodu XML dat do formátu JSON.</w:t>
      </w:r>
    </w:p>
    <w:p w14:paraId="280585F5" w14:textId="19D05FF2" w:rsidR="00E406EC" w:rsidRDefault="00E406EC" w:rsidP="00E406EC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>
        <w:rPr>
          <w:b/>
          <w:noProof/>
        </w:rPr>
        <w:drawing>
          <wp:inline distT="0" distB="0" distL="0" distR="0" wp14:anchorId="5E5CDFFC" wp14:editId="4ED6D927">
            <wp:extent cx="5760085" cy="8073390"/>
            <wp:effectExtent l="0" t="0" r="0" b="3810"/>
            <wp:docPr id="594804798" name="Obrázek 7" descr="Obsah obrázku text, snímek obrazovky, menu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 descr="Obsah obrázku text, snímek obrazovky, menu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07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CF2F" w14:textId="77777777" w:rsidR="00E406EC" w:rsidRDefault="00E406EC" w:rsidP="00E406EC">
      <w:r>
        <w:rPr>
          <w:i/>
          <w:iCs/>
        </w:rPr>
        <w:t>Obrázek 6: Ukázka JSON výstupu simulujícího odpověď REST API.</w:t>
      </w:r>
    </w:p>
    <w:p w14:paraId="1E464D8C" w14:textId="77777777" w:rsidR="0080428A" w:rsidRDefault="0080428A" w:rsidP="00E406EC">
      <w:pPr>
        <w:pStyle w:val="Nadpis1"/>
      </w:pPr>
      <w:bookmarkStart w:id="3" w:name="_Toc227517092"/>
      <w:r>
        <w:lastRenderedPageBreak/>
        <w:t>Metodika projektu</w:t>
      </w:r>
      <w:bookmarkEnd w:id="3"/>
    </w:p>
    <w:p w14:paraId="3C24325F" w14:textId="77777777" w:rsidR="00E406EC" w:rsidRDefault="00E406EC" w:rsidP="00E406EC">
      <w:pPr>
        <w:ind w:firstLine="0"/>
        <w:jc w:val="left"/>
      </w:pPr>
      <w:bookmarkStart w:id="4" w:name="_Toc97126665"/>
      <w:r>
        <w:t>Projekt byl realizován týmově. Nejprve byl navržen koncept festivalu a jeho základní struktura. Následně byla vytvořena datová základna ve formátu XML a její validace pomocí XSD.</w:t>
      </w:r>
    </w:p>
    <w:p w14:paraId="53AD4598" w14:textId="77777777" w:rsidR="00E406EC" w:rsidRDefault="00E406EC" w:rsidP="00E406EC">
      <w:pPr>
        <w:ind w:firstLine="0"/>
        <w:jc w:val="left"/>
      </w:pPr>
      <w:r>
        <w:t>Na základě XML dat byly pomocí XSLT vytvořeny JSON výstupy simulující REST API. Paralelně byl vytvořen jednoduchý statický web využívající sémantické HTML a základní CSS stylování. Na závěr byla vytvořena dokumentace popisující jednotlivé části projektu.</w:t>
      </w:r>
    </w:p>
    <w:p w14:paraId="323B05A7" w14:textId="77777777" w:rsidR="00E406EC" w:rsidRPr="00E406EC" w:rsidRDefault="00E406EC" w:rsidP="00E406EC">
      <w:pPr>
        <w:spacing w:before="100" w:beforeAutospacing="1" w:after="100" w:afterAutospacing="1" w:line="240" w:lineRule="auto"/>
        <w:ind w:firstLine="0"/>
      </w:pPr>
      <w:r w:rsidRPr="00E406EC">
        <w:t>Použité nástroje:</w:t>
      </w:r>
    </w:p>
    <w:p w14:paraId="1D54AB71" w14:textId="77777777" w:rsidR="00E406EC" w:rsidRPr="00E406EC" w:rsidRDefault="00E406EC" w:rsidP="00E406EC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E406EC">
        <w:t xml:space="preserve">Visual Studio Code </w:t>
      </w:r>
    </w:p>
    <w:p w14:paraId="5441C45F" w14:textId="77777777" w:rsidR="00E406EC" w:rsidRPr="00E406EC" w:rsidRDefault="00E406EC" w:rsidP="00E406EC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E406EC">
        <w:t xml:space="preserve">Git </w:t>
      </w:r>
    </w:p>
    <w:p w14:paraId="7A1764CC" w14:textId="77777777" w:rsidR="00E406EC" w:rsidRPr="00E406EC" w:rsidRDefault="00E406EC" w:rsidP="00E406EC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E406EC">
        <w:t>webový prohlížeč</w:t>
      </w:r>
    </w:p>
    <w:p w14:paraId="323F8C6B" w14:textId="3DAC61F6" w:rsidR="001A19C6" w:rsidRPr="00252F5B" w:rsidRDefault="001A19C6" w:rsidP="001A19C6">
      <w:pPr>
        <w:pStyle w:val="Nadpis2"/>
      </w:pPr>
      <w:bookmarkStart w:id="5" w:name="_Toc222383701"/>
      <w:bookmarkStart w:id="6" w:name="_Toc227517093"/>
      <w:bookmarkEnd w:id="4"/>
      <w:r w:rsidRPr="00252F5B">
        <w:t>Použití generativní umělé inteligence</w:t>
      </w:r>
      <w:bookmarkEnd w:id="5"/>
      <w:bookmarkEnd w:id="6"/>
    </w:p>
    <w:p w14:paraId="4AFAB7D1" w14:textId="77777777" w:rsidR="001A19C6" w:rsidRPr="00252F5B" w:rsidRDefault="001A19C6" w:rsidP="001A19C6">
      <w:pPr>
        <w:ind w:firstLine="0"/>
      </w:pPr>
      <w:r w:rsidRPr="00252F5B">
        <w:t>Generativní umělá inteligence byla v projektu využita jako podpůrný nástroj při návrhu struktury dat, generování návrhů obsahu a kontrole konzistence řešení. Výstupy AI byly vždy následně upravovány a kontrolovány členy týmu.</w:t>
      </w:r>
    </w:p>
    <w:p w14:paraId="0F6AA9B1" w14:textId="77777777" w:rsidR="001A19C6" w:rsidRDefault="001A19C6" w:rsidP="001A19C6">
      <w:pPr>
        <w:ind w:firstLine="0"/>
      </w:pPr>
      <w:r w:rsidRPr="00252F5B">
        <w:t>AI nebyla použita jako náhrada samostatné práce, ale jako nástroj pro inspiraci a urychlení návrhu řešení.</w:t>
      </w:r>
    </w:p>
    <w:p w14:paraId="09B42987" w14:textId="7A78DAA3" w:rsidR="001A19C6" w:rsidRPr="00252F5B" w:rsidRDefault="001A19C6" w:rsidP="001A19C6">
      <w:pPr>
        <w:pStyle w:val="Nadpis2"/>
      </w:pPr>
      <w:bookmarkStart w:id="7" w:name="_Toc222383690"/>
      <w:r w:rsidRPr="00252F5B">
        <w:t xml:space="preserve"> </w:t>
      </w:r>
      <w:bookmarkStart w:id="8" w:name="_Toc227517094"/>
      <w:r w:rsidRPr="00252F5B">
        <w:t>Popis webových stránek</w:t>
      </w:r>
      <w:bookmarkEnd w:id="7"/>
      <w:bookmarkEnd w:id="8"/>
    </w:p>
    <w:p w14:paraId="5FA9D3E4" w14:textId="77777777" w:rsidR="001A19C6" w:rsidRPr="00252F5B" w:rsidRDefault="001A19C6" w:rsidP="00443E62">
      <w:pPr>
        <w:ind w:firstLine="0"/>
      </w:pPr>
      <w:r w:rsidRPr="00252F5B">
        <w:t>Webové stránky festivalu slouží jako základní prezentační rozhraní projektu. Jsou realizovány jako statický web s důrazem na sémantickou strukturu HTML a přehledné členění obsahu. Web poskytuje návštěvníkům základní informace o festivalu, programu a účinkujících.</w:t>
      </w:r>
    </w:p>
    <w:p w14:paraId="1132C658" w14:textId="77777777" w:rsidR="001A19C6" w:rsidRPr="00252F5B" w:rsidRDefault="001A19C6" w:rsidP="001A19C6">
      <w:pPr>
        <w:pStyle w:val="Nadpis3"/>
      </w:pPr>
      <w:bookmarkStart w:id="9" w:name="_Toc222383691"/>
      <w:bookmarkStart w:id="10" w:name="_Toc227517095"/>
      <w:r w:rsidRPr="00252F5B">
        <w:t>Struktura webu</w:t>
      </w:r>
      <w:bookmarkEnd w:id="9"/>
      <w:bookmarkEnd w:id="10"/>
    </w:p>
    <w:p w14:paraId="63EFE2C0" w14:textId="77777777" w:rsidR="001A19C6" w:rsidRPr="00252F5B" w:rsidRDefault="001A19C6" w:rsidP="001A19C6">
      <w:pPr>
        <w:numPr>
          <w:ilvl w:val="0"/>
          <w:numId w:val="25"/>
        </w:numPr>
        <w:spacing w:after="160" w:line="278" w:lineRule="auto"/>
        <w:jc w:val="left"/>
      </w:pPr>
      <w:r w:rsidRPr="00252F5B">
        <w:rPr>
          <w:b/>
          <w:bCs/>
        </w:rPr>
        <w:t>Header</w:t>
      </w:r>
      <w:r w:rsidRPr="00252F5B">
        <w:t xml:space="preserve"> – název festivalu a hlavní navigace</w:t>
      </w:r>
    </w:p>
    <w:p w14:paraId="04DAD637" w14:textId="77777777" w:rsidR="001A19C6" w:rsidRPr="00252F5B" w:rsidRDefault="001A19C6" w:rsidP="001A19C6">
      <w:pPr>
        <w:numPr>
          <w:ilvl w:val="0"/>
          <w:numId w:val="25"/>
        </w:numPr>
        <w:spacing w:after="160" w:line="278" w:lineRule="auto"/>
        <w:jc w:val="left"/>
      </w:pPr>
      <w:r w:rsidRPr="00252F5B">
        <w:rPr>
          <w:b/>
          <w:bCs/>
        </w:rPr>
        <w:t>Úvodní stránka</w:t>
      </w:r>
      <w:r w:rsidRPr="00252F5B">
        <w:t xml:space="preserve"> – základní informace o festivalu</w:t>
      </w:r>
    </w:p>
    <w:p w14:paraId="5A58B620" w14:textId="77777777" w:rsidR="001A19C6" w:rsidRPr="00252F5B" w:rsidRDefault="001A19C6" w:rsidP="001A19C6">
      <w:pPr>
        <w:numPr>
          <w:ilvl w:val="0"/>
          <w:numId w:val="25"/>
        </w:numPr>
        <w:spacing w:after="160" w:line="278" w:lineRule="auto"/>
        <w:jc w:val="left"/>
      </w:pPr>
      <w:r w:rsidRPr="00252F5B">
        <w:rPr>
          <w:b/>
          <w:bCs/>
        </w:rPr>
        <w:t>Program</w:t>
      </w:r>
      <w:r w:rsidRPr="00252F5B">
        <w:t xml:space="preserve"> – přehled programových položek festivalu</w:t>
      </w:r>
    </w:p>
    <w:p w14:paraId="184FC1AB" w14:textId="77777777" w:rsidR="001A19C6" w:rsidRPr="00252F5B" w:rsidRDefault="001A19C6" w:rsidP="001A19C6">
      <w:pPr>
        <w:numPr>
          <w:ilvl w:val="0"/>
          <w:numId w:val="25"/>
        </w:numPr>
        <w:spacing w:after="160" w:line="278" w:lineRule="auto"/>
        <w:jc w:val="left"/>
      </w:pPr>
      <w:r w:rsidRPr="00252F5B">
        <w:rPr>
          <w:b/>
          <w:bCs/>
        </w:rPr>
        <w:t>Účinkující</w:t>
      </w:r>
      <w:r w:rsidRPr="00252F5B">
        <w:t xml:space="preserve"> – seznam účinkujících a jejich detail</w:t>
      </w:r>
    </w:p>
    <w:p w14:paraId="46C58102" w14:textId="77777777" w:rsidR="001A19C6" w:rsidRPr="00252F5B" w:rsidRDefault="001A19C6" w:rsidP="001A19C6">
      <w:pPr>
        <w:numPr>
          <w:ilvl w:val="0"/>
          <w:numId w:val="25"/>
        </w:numPr>
        <w:spacing w:after="160" w:line="278" w:lineRule="auto"/>
        <w:jc w:val="left"/>
      </w:pPr>
      <w:r w:rsidRPr="00252F5B">
        <w:rPr>
          <w:b/>
          <w:bCs/>
        </w:rPr>
        <w:t>Praktické informace</w:t>
      </w:r>
      <w:r w:rsidRPr="00252F5B">
        <w:t xml:space="preserve"> – místo konání a další informace</w:t>
      </w:r>
    </w:p>
    <w:p w14:paraId="21F2F2EF" w14:textId="77777777" w:rsidR="001A19C6" w:rsidRPr="00252F5B" w:rsidRDefault="001A19C6" w:rsidP="001A19C6">
      <w:pPr>
        <w:numPr>
          <w:ilvl w:val="0"/>
          <w:numId w:val="25"/>
        </w:numPr>
        <w:spacing w:after="160" w:line="278" w:lineRule="auto"/>
        <w:jc w:val="left"/>
      </w:pPr>
      <w:r w:rsidRPr="00252F5B">
        <w:rPr>
          <w:b/>
          <w:bCs/>
        </w:rPr>
        <w:t>Footer</w:t>
      </w:r>
      <w:r w:rsidRPr="00252F5B">
        <w:t xml:space="preserve"> – patička webu</w:t>
      </w:r>
    </w:p>
    <w:p w14:paraId="005E8010" w14:textId="08C97EAD" w:rsidR="001A19C6" w:rsidRPr="00252F5B" w:rsidRDefault="001A19C6" w:rsidP="001A19C6">
      <w:pPr>
        <w:pStyle w:val="Nadpis3"/>
      </w:pPr>
      <w:bookmarkStart w:id="11" w:name="_Toc222383692"/>
      <w:bookmarkStart w:id="12" w:name="_Toc227517096"/>
      <w:r w:rsidRPr="00252F5B">
        <w:lastRenderedPageBreak/>
        <w:t>Použité HTML prvky</w:t>
      </w:r>
      <w:bookmarkEnd w:id="11"/>
      <w:r w:rsidR="00443E62">
        <w:t xml:space="preserve"> a CSS</w:t>
      </w:r>
      <w:bookmarkEnd w:id="12"/>
    </w:p>
    <w:p w14:paraId="38FCA02F" w14:textId="1F0EC874" w:rsidR="001A19C6" w:rsidRDefault="001A19C6" w:rsidP="00443E62">
      <w:pPr>
        <w:ind w:firstLine="0"/>
      </w:pPr>
      <w:r w:rsidRPr="00252F5B">
        <w:t>Web využívá sémantické HTML prvky s cílem zajistit správnou strukturu dokumentu a čitelnost kódu.</w:t>
      </w:r>
      <w:r w:rsidR="00443E62">
        <w:t xml:space="preserve"> </w:t>
      </w:r>
      <w:r w:rsidRPr="00252F5B">
        <w:t>Použité</w:t>
      </w:r>
      <w:r w:rsidR="00443E62">
        <w:t xml:space="preserve"> </w:t>
      </w:r>
      <w:r w:rsidRPr="00252F5B">
        <w:t>značky:</w:t>
      </w:r>
      <w:r w:rsidR="00443E62">
        <w:t xml:space="preserve"> </w:t>
      </w:r>
      <w:r w:rsidRPr="00252F5B">
        <w:t>head, meta, title, header, section, article, aside, time, address, footer, p, ul, li, a, img, h1, h2, h3</w:t>
      </w:r>
      <w:r w:rsidR="00443E62">
        <w:t xml:space="preserve">. </w:t>
      </w:r>
      <w:r w:rsidRPr="00252F5B">
        <w:t>Vzhled webu je realizován pomocí externího CSS souboru. Stylování slouží jako základní vizuální úprava stránek a zajišťuje přehledné oddělení jednotlivých sekcí webu.</w:t>
      </w:r>
    </w:p>
    <w:p w14:paraId="0E39649E" w14:textId="77777777" w:rsidR="001A19C6" w:rsidRPr="00252F5B" w:rsidRDefault="001A19C6" w:rsidP="001A19C6">
      <w:pPr>
        <w:pStyle w:val="Nadpis2"/>
      </w:pPr>
      <w:bookmarkStart w:id="13" w:name="_Toc227517097"/>
      <w:r w:rsidRPr="00252F5B">
        <w:t>Popis datového modelu a API</w:t>
      </w:r>
      <w:bookmarkEnd w:id="13"/>
    </w:p>
    <w:p w14:paraId="4AD5CAFA" w14:textId="77777777" w:rsidR="001A19C6" w:rsidRPr="00252F5B" w:rsidRDefault="001A19C6" w:rsidP="001A19C6">
      <w:pPr>
        <w:pStyle w:val="Nadpis3"/>
      </w:pPr>
      <w:bookmarkStart w:id="14" w:name="_Toc222383694"/>
      <w:bookmarkStart w:id="15" w:name="_Toc227517098"/>
      <w:r w:rsidRPr="00252F5B">
        <w:t>XML datová základna</w:t>
      </w:r>
      <w:bookmarkEnd w:id="14"/>
      <w:bookmarkEnd w:id="15"/>
    </w:p>
    <w:p w14:paraId="06B9A76A" w14:textId="16D21549" w:rsidR="00443E62" w:rsidRDefault="001A19C6" w:rsidP="00443E62">
      <w:pPr>
        <w:ind w:firstLine="0"/>
      </w:pPr>
      <w:r w:rsidRPr="00252F5B">
        <w:t>Základním zdrojem dat projektu je XML dokument, který obsahuje strukturovaný popis festivalu, míst konání, účinkujících a programových položek. XML struktura umožňuje přehledné uložení dat a jejich další zpracování.</w:t>
      </w:r>
      <w:bookmarkStart w:id="16" w:name="_Toc222383695"/>
    </w:p>
    <w:p w14:paraId="446CF67F" w14:textId="6FE030B6" w:rsidR="001A19C6" w:rsidRPr="00252F5B" w:rsidRDefault="001A19C6" w:rsidP="001A19C6">
      <w:pPr>
        <w:pStyle w:val="Nadpis3"/>
      </w:pPr>
      <w:bookmarkStart w:id="17" w:name="_Toc227517099"/>
      <w:r w:rsidRPr="00252F5B">
        <w:t>XML Schema (XSD)</w:t>
      </w:r>
      <w:bookmarkEnd w:id="16"/>
      <w:bookmarkEnd w:id="17"/>
    </w:p>
    <w:p w14:paraId="23392FCB" w14:textId="77777777" w:rsidR="001A19C6" w:rsidRPr="00252F5B" w:rsidRDefault="001A19C6" w:rsidP="00443E62">
      <w:pPr>
        <w:ind w:firstLine="0"/>
      </w:pPr>
      <w:r w:rsidRPr="00252F5B">
        <w:t>Struktura XML dokumentu je validována pomocí XML Schema (XSD). Schéma definuje povolené elementy, atributy a základní omezení datových typů, čímž zajišťuje konzistenci a správnost dat.</w:t>
      </w:r>
    </w:p>
    <w:p w14:paraId="63EB476D" w14:textId="77777777" w:rsidR="001A19C6" w:rsidRPr="00252F5B" w:rsidRDefault="001A19C6" w:rsidP="001A19C6">
      <w:pPr>
        <w:pStyle w:val="Nadpis3"/>
      </w:pPr>
      <w:bookmarkStart w:id="18" w:name="_Toc222383696"/>
      <w:bookmarkStart w:id="19" w:name="_Toc227517100"/>
      <w:r w:rsidRPr="00252F5B">
        <w:t>XSLT transformace</w:t>
      </w:r>
      <w:bookmarkEnd w:id="18"/>
      <w:bookmarkEnd w:id="19"/>
    </w:p>
    <w:p w14:paraId="542001C7" w14:textId="77777777" w:rsidR="001A19C6" w:rsidRPr="00252F5B" w:rsidRDefault="001A19C6" w:rsidP="00443E62">
      <w:pPr>
        <w:ind w:firstLine="0"/>
      </w:pPr>
      <w:r w:rsidRPr="00252F5B">
        <w:t>Pro simulaci REST API jsou data z XML dokumentu převáděna do formátu JSON pomocí XSLT transformací. Každá XSLT transformace odpovídá jednomu API endpointu a generuje JSON výstup reprezentující odpověď API.</w:t>
      </w:r>
    </w:p>
    <w:p w14:paraId="6AF11FAF" w14:textId="77777777" w:rsidR="001A19C6" w:rsidRPr="00252F5B" w:rsidRDefault="001A19C6" w:rsidP="001A19C6">
      <w:pPr>
        <w:pStyle w:val="Nadpis3"/>
      </w:pPr>
      <w:bookmarkStart w:id="20" w:name="_Toc222383697"/>
      <w:bookmarkStart w:id="21" w:name="_Toc227517101"/>
      <w:r w:rsidRPr="00252F5B">
        <w:t>JSON výstupy</w:t>
      </w:r>
      <w:bookmarkEnd w:id="20"/>
      <w:bookmarkEnd w:id="21"/>
    </w:p>
    <w:p w14:paraId="3F596819" w14:textId="77777777" w:rsidR="001A19C6" w:rsidRPr="00252F5B" w:rsidRDefault="001A19C6" w:rsidP="00443E62">
      <w:pPr>
        <w:ind w:firstLine="0"/>
      </w:pPr>
      <w:r w:rsidRPr="00252F5B">
        <w:t>Výsledkem transformací jsou statické JSON soubory, které simulují odpovědi REST API. Jsou vytvořeny jak seznamové endpointy, tak detailní endpointy pro jednotlivé entity.</w:t>
      </w:r>
    </w:p>
    <w:p w14:paraId="63FB53BB" w14:textId="77777777" w:rsidR="001A19C6" w:rsidRPr="00252F5B" w:rsidRDefault="001A19C6" w:rsidP="001A19C6">
      <w:pPr>
        <w:pStyle w:val="Nadpis3"/>
      </w:pPr>
      <w:bookmarkStart w:id="22" w:name="_Toc222383698"/>
      <w:bookmarkStart w:id="23" w:name="_Toc227517102"/>
      <w:r w:rsidRPr="00252F5B">
        <w:t>REST API a OpenAPI</w:t>
      </w:r>
      <w:bookmarkEnd w:id="22"/>
      <w:bookmarkEnd w:id="23"/>
    </w:p>
    <w:p w14:paraId="2D73A922" w14:textId="3CC2E6EE" w:rsidR="000F18CE" w:rsidRDefault="001A19C6" w:rsidP="00443E62">
      <w:pPr>
        <w:ind w:firstLine="0"/>
      </w:pPr>
      <w:r w:rsidRPr="00252F5B">
        <w:t xml:space="preserve">Návrh REST API je popsán pomocí OpenAPI specifikace ve formátu YAML. Specifikace definuje dostupné endpointy, podporované parametry a možné odpovědi včetně chybových stavů. Struktura odpovědí API je dále popsána pomocí JSON </w:t>
      </w:r>
      <w:proofErr w:type="spellStart"/>
      <w:r w:rsidRPr="00252F5B">
        <w:t>Schema</w:t>
      </w:r>
      <w:proofErr w:type="spellEnd"/>
      <w:r w:rsidRPr="00252F5B">
        <w:t>.</w:t>
      </w:r>
    </w:p>
    <w:p w14:paraId="25D04DD8" w14:textId="77777777" w:rsidR="00191B94" w:rsidRPr="00252F5B" w:rsidRDefault="00191B94" w:rsidP="00191B94">
      <w:pPr>
        <w:pStyle w:val="Nadpis2"/>
      </w:pPr>
      <w:bookmarkStart w:id="24" w:name="_Toc227517103"/>
      <w:r w:rsidRPr="00252F5B">
        <w:lastRenderedPageBreak/>
        <w:t>Použití generativní umělé inteligence</w:t>
      </w:r>
      <w:bookmarkEnd w:id="24"/>
    </w:p>
    <w:p w14:paraId="434720D3" w14:textId="77777777" w:rsidR="00191B94" w:rsidRPr="00252F5B" w:rsidRDefault="00191B94" w:rsidP="00191B94">
      <w:pPr>
        <w:ind w:firstLine="0"/>
      </w:pPr>
      <w:r w:rsidRPr="00252F5B">
        <w:t>Generativní umělá inteligence byla v projektu využita jako podpůrný nástroj při návrhu struktury dat, generování návrhů obsahu a kontrole konzistence řešení. Výstupy AI byly vždy následně upravovány a kontrolovány členy týmu.</w:t>
      </w:r>
    </w:p>
    <w:p w14:paraId="1AC311D3" w14:textId="77777777" w:rsidR="00191B94" w:rsidRDefault="00191B94" w:rsidP="00191B94">
      <w:pPr>
        <w:ind w:firstLine="0"/>
      </w:pPr>
      <w:r w:rsidRPr="00252F5B">
        <w:t>AI nebyla použita jako náhrada samostatné práce, ale jako nástroj pro inspiraci a urychlení návrhu řešení.</w:t>
      </w:r>
    </w:p>
    <w:p w14:paraId="37CE49C8" w14:textId="77777777" w:rsidR="00191B94" w:rsidRPr="00074F1B" w:rsidRDefault="00191B94" w:rsidP="00443E62">
      <w:pPr>
        <w:ind w:firstLine="0"/>
      </w:pPr>
    </w:p>
    <w:sectPr w:rsidR="00191B94" w:rsidRPr="00074F1B" w:rsidSect="005F5B12">
      <w:footerReference w:type="even" r:id="rId15"/>
      <w:footerReference w:type="default" r:id="rId16"/>
      <w:type w:val="continuous"/>
      <w:pgSz w:w="11907" w:h="16839" w:code="9"/>
      <w:pgMar w:top="1418" w:right="851" w:bottom="1418" w:left="1985" w:header="709" w:footer="709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FBEC2" w14:textId="77777777" w:rsidR="00AA73D4" w:rsidRDefault="00AA73D4" w:rsidP="009D25EF">
      <w:r>
        <w:separator/>
      </w:r>
    </w:p>
    <w:p w14:paraId="20860A38" w14:textId="77777777" w:rsidR="00AA73D4" w:rsidRDefault="00AA73D4" w:rsidP="009D25EF"/>
    <w:p w14:paraId="5142D5D8" w14:textId="77777777" w:rsidR="00AA73D4" w:rsidRDefault="00AA73D4" w:rsidP="009D25EF"/>
    <w:p w14:paraId="0C128E99" w14:textId="77777777" w:rsidR="00AA73D4" w:rsidRDefault="00AA73D4" w:rsidP="009D25EF"/>
  </w:endnote>
  <w:endnote w:type="continuationSeparator" w:id="0">
    <w:p w14:paraId="5F3A1889" w14:textId="77777777" w:rsidR="00AA73D4" w:rsidRDefault="00AA73D4" w:rsidP="009D25EF">
      <w:r>
        <w:continuationSeparator/>
      </w:r>
    </w:p>
    <w:p w14:paraId="52CC2526" w14:textId="77777777" w:rsidR="00AA73D4" w:rsidRDefault="00AA73D4" w:rsidP="009D25EF"/>
    <w:p w14:paraId="7CB9F36D" w14:textId="77777777" w:rsidR="00AA73D4" w:rsidRDefault="00AA73D4" w:rsidP="009D25EF"/>
    <w:p w14:paraId="04BC8786" w14:textId="77777777" w:rsidR="00AA73D4" w:rsidRDefault="00AA73D4" w:rsidP="009D25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438793364"/>
      <w:docPartObj>
        <w:docPartGallery w:val="Page Numbers (Bottom of Page)"/>
        <w:docPartUnique/>
      </w:docPartObj>
    </w:sdtPr>
    <w:sdtContent>
      <w:p w14:paraId="1C4F5591" w14:textId="77777777" w:rsidR="00F23CCB" w:rsidRDefault="00F23CCB" w:rsidP="00B92FFC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2A924E07" w14:textId="77777777" w:rsidR="00F23CCB" w:rsidRDefault="00F23CCB" w:rsidP="00F23CCB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D4923" w14:textId="32EC55DA" w:rsidR="00F23CCB" w:rsidRDefault="00F23CCB" w:rsidP="00B92FFC">
    <w:pPr>
      <w:pStyle w:val="Zpat"/>
      <w:framePr w:wrap="none" w:vAnchor="text" w:hAnchor="margin" w:xAlign="right" w:y="1"/>
      <w:rPr>
        <w:rStyle w:val="slostrnky"/>
      </w:rPr>
    </w:pPr>
  </w:p>
  <w:p w14:paraId="588B8C52" w14:textId="77777777" w:rsidR="00F23CCB" w:rsidRDefault="00F23CCB" w:rsidP="00F23CCB">
    <w:pPr>
      <w:pStyle w:val="Zpa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6D0C" w14:textId="77777777" w:rsidR="00AA73D4" w:rsidRDefault="00AA73D4" w:rsidP="009D25EF">
      <w:r>
        <w:separator/>
      </w:r>
    </w:p>
    <w:p w14:paraId="58DE58AC" w14:textId="77777777" w:rsidR="00AA73D4" w:rsidRDefault="00AA73D4" w:rsidP="009D25EF"/>
  </w:footnote>
  <w:footnote w:type="continuationSeparator" w:id="0">
    <w:p w14:paraId="4C8E75BE" w14:textId="77777777" w:rsidR="00AA73D4" w:rsidRDefault="00AA73D4" w:rsidP="009D25EF">
      <w:r>
        <w:continuationSeparator/>
      </w:r>
    </w:p>
    <w:p w14:paraId="1047D48A" w14:textId="77777777" w:rsidR="00AA73D4" w:rsidRDefault="00AA73D4" w:rsidP="009D25EF"/>
  </w:footnote>
  <w:footnote w:type="continuationNotice" w:id="1">
    <w:p w14:paraId="6900C768" w14:textId="77777777" w:rsidR="00AA73D4" w:rsidRDefault="00AA73D4" w:rsidP="009D25EF"/>
    <w:p w14:paraId="5DEED8BD" w14:textId="77777777" w:rsidR="00AA73D4" w:rsidRDefault="00AA73D4" w:rsidP="009D25E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362"/>
    <w:multiLevelType w:val="hybridMultilevel"/>
    <w:tmpl w:val="A8BE2A70"/>
    <w:lvl w:ilvl="0" w:tplc="1FDCA84E">
      <w:numFmt w:val="bullet"/>
      <w:lvlText w:val="-"/>
      <w:lvlJc w:val="left"/>
      <w:pPr>
        <w:ind w:left="720" w:hanging="360"/>
      </w:pPr>
    </w:lvl>
    <w:lvl w:ilvl="1" w:tplc="74FC6738" w:tentative="1">
      <w:start w:val="1"/>
      <w:numFmt w:val="bullet"/>
      <w:lvlText w:val="o"/>
      <w:lvlJc w:val="left"/>
      <w:pPr>
        <w:ind w:left="1440" w:hanging="360"/>
      </w:pPr>
    </w:lvl>
    <w:lvl w:ilvl="2" w:tplc="85DCBB52" w:tentative="1">
      <w:start w:val="1"/>
      <w:numFmt w:val="bullet"/>
      <w:lvlText w:val=""/>
      <w:lvlJc w:val="left"/>
      <w:pPr>
        <w:ind w:left="2160" w:hanging="360"/>
      </w:pPr>
    </w:lvl>
    <w:lvl w:ilvl="3" w:tplc="903CD9DC" w:tentative="1">
      <w:start w:val="1"/>
      <w:numFmt w:val="bullet"/>
      <w:lvlText w:val=""/>
      <w:lvlJc w:val="left"/>
      <w:pPr>
        <w:ind w:left="2880" w:hanging="360"/>
      </w:pPr>
    </w:lvl>
    <w:lvl w:ilvl="4" w:tplc="E52C5C2E" w:tentative="1">
      <w:start w:val="1"/>
      <w:numFmt w:val="bullet"/>
      <w:lvlText w:val="o"/>
      <w:lvlJc w:val="left"/>
      <w:pPr>
        <w:ind w:left="3600" w:hanging="360"/>
      </w:pPr>
    </w:lvl>
    <w:lvl w:ilvl="5" w:tplc="F022CA58" w:tentative="1">
      <w:start w:val="1"/>
      <w:numFmt w:val="bullet"/>
      <w:lvlText w:val=""/>
      <w:lvlJc w:val="left"/>
      <w:pPr>
        <w:ind w:left="4320" w:hanging="360"/>
      </w:pPr>
    </w:lvl>
    <w:lvl w:ilvl="6" w:tplc="ADD6628A" w:tentative="1">
      <w:start w:val="1"/>
      <w:numFmt w:val="bullet"/>
      <w:lvlText w:val=""/>
      <w:lvlJc w:val="left"/>
      <w:pPr>
        <w:ind w:left="5040" w:hanging="360"/>
      </w:pPr>
    </w:lvl>
    <w:lvl w:ilvl="7" w:tplc="40882C88" w:tentative="1">
      <w:start w:val="1"/>
      <w:numFmt w:val="bullet"/>
      <w:lvlText w:val="o"/>
      <w:lvlJc w:val="left"/>
      <w:pPr>
        <w:ind w:left="5760" w:hanging="360"/>
      </w:pPr>
    </w:lvl>
    <w:lvl w:ilvl="8" w:tplc="550291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0F7F2F6E"/>
    <w:multiLevelType w:val="hybridMultilevel"/>
    <w:tmpl w:val="D5F8112A"/>
    <w:lvl w:ilvl="0" w:tplc="00FAC27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5FE94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0E4E47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B4824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99CBE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C5A4C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5268CE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343AFB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D0F840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C5C81"/>
    <w:multiLevelType w:val="multilevel"/>
    <w:tmpl w:val="F9B2E474"/>
    <w:lvl w:ilvl="0">
      <w:start w:val="1"/>
      <w:numFmt w:val="decimal"/>
      <w:pStyle w:val="Nadpis1"/>
      <w:lvlText w:val="%1"/>
      <w:lvlJc w:val="left"/>
      <w:pPr>
        <w:ind w:left="3264" w:hanging="432"/>
      </w:pPr>
    </w:lvl>
    <w:lvl w:ilvl="1">
      <w:start w:val="1"/>
      <w:numFmt w:val="decimal"/>
      <w:pStyle w:val="Nadpis2"/>
      <w:lvlText w:val="%1.%2"/>
      <w:lvlJc w:val="left"/>
      <w:pPr>
        <w:ind w:left="3408" w:hanging="576"/>
      </w:pPr>
    </w:lvl>
    <w:lvl w:ilvl="2">
      <w:start w:val="1"/>
      <w:numFmt w:val="decimal"/>
      <w:pStyle w:val="Nadpis3"/>
      <w:lvlText w:val="%1.%2.%3"/>
      <w:lvlJc w:val="left"/>
      <w:pPr>
        <w:ind w:left="3552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2829"/>
        </w:tabs>
        <w:ind w:left="0" w:firstLine="2832"/>
      </w:pPr>
    </w:lvl>
    <w:lvl w:ilvl="4">
      <w:start w:val="1"/>
      <w:numFmt w:val="decimal"/>
      <w:pStyle w:val="Nadpis5"/>
      <w:lvlText w:val="%1.%2.%3.%4.%5"/>
      <w:lvlJc w:val="left"/>
      <w:pPr>
        <w:ind w:left="3840" w:hanging="1008"/>
      </w:pPr>
    </w:lvl>
    <w:lvl w:ilvl="5">
      <w:start w:val="1"/>
      <w:numFmt w:val="decimal"/>
      <w:pStyle w:val="Nadpis6"/>
      <w:lvlText w:val="%1.%2.%3.%4.%5.%6"/>
      <w:lvlJc w:val="left"/>
      <w:pPr>
        <w:ind w:left="3984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4128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4272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4416" w:hanging="1584"/>
      </w:pPr>
    </w:lvl>
  </w:abstractNum>
  <w:abstractNum w:abstractNumId="3" w15:restartNumberingAfterBreak="0">
    <w:nsid w:val="12F14D34"/>
    <w:multiLevelType w:val="hybridMultilevel"/>
    <w:tmpl w:val="79F651E6"/>
    <w:lvl w:ilvl="0" w:tplc="66AAEB1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1A4B4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48C0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24A4B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ED989E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454E15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09A437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2E18BC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56C420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E7202"/>
    <w:multiLevelType w:val="hybridMultilevel"/>
    <w:tmpl w:val="9B72D8A6"/>
    <w:lvl w:ilvl="0" w:tplc="9F06167A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72D85C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1DD270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ACC22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6B6468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A79223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7F60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CC2EB7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F506A0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E0C18"/>
    <w:multiLevelType w:val="hybridMultilevel"/>
    <w:tmpl w:val="20B65EA6"/>
    <w:lvl w:ilvl="0" w:tplc="841ED7D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04423"/>
    <w:multiLevelType w:val="hybridMultilevel"/>
    <w:tmpl w:val="D034F3CE"/>
    <w:lvl w:ilvl="0" w:tplc="1D2A5C14">
      <w:numFmt w:val="bullet"/>
      <w:lvlText w:val="-"/>
      <w:lvlJc w:val="left"/>
      <w:pPr>
        <w:ind w:left="720" w:hanging="360"/>
      </w:pPr>
    </w:lvl>
    <w:lvl w:ilvl="1" w:tplc="ACF01E8A" w:tentative="1">
      <w:start w:val="1"/>
      <w:numFmt w:val="bullet"/>
      <w:lvlText w:val="o"/>
      <w:lvlJc w:val="left"/>
      <w:pPr>
        <w:ind w:left="1440" w:hanging="360"/>
      </w:pPr>
    </w:lvl>
    <w:lvl w:ilvl="2" w:tplc="2A0EE04E" w:tentative="1">
      <w:start w:val="1"/>
      <w:numFmt w:val="bullet"/>
      <w:lvlText w:val=""/>
      <w:lvlJc w:val="left"/>
      <w:pPr>
        <w:ind w:left="2160" w:hanging="360"/>
      </w:pPr>
    </w:lvl>
    <w:lvl w:ilvl="3" w:tplc="519EAA70" w:tentative="1">
      <w:start w:val="1"/>
      <w:numFmt w:val="bullet"/>
      <w:lvlText w:val=""/>
      <w:lvlJc w:val="left"/>
      <w:pPr>
        <w:ind w:left="2880" w:hanging="360"/>
      </w:pPr>
    </w:lvl>
    <w:lvl w:ilvl="4" w:tplc="D8002D36" w:tentative="1">
      <w:start w:val="1"/>
      <w:numFmt w:val="bullet"/>
      <w:lvlText w:val="o"/>
      <w:lvlJc w:val="left"/>
      <w:pPr>
        <w:ind w:left="3600" w:hanging="360"/>
      </w:pPr>
    </w:lvl>
    <w:lvl w:ilvl="5" w:tplc="FF4497DC" w:tentative="1">
      <w:start w:val="1"/>
      <w:numFmt w:val="bullet"/>
      <w:lvlText w:val=""/>
      <w:lvlJc w:val="left"/>
      <w:pPr>
        <w:ind w:left="4320" w:hanging="360"/>
      </w:pPr>
    </w:lvl>
    <w:lvl w:ilvl="6" w:tplc="845C26F4" w:tentative="1">
      <w:start w:val="1"/>
      <w:numFmt w:val="bullet"/>
      <w:lvlText w:val=""/>
      <w:lvlJc w:val="left"/>
      <w:pPr>
        <w:ind w:left="5040" w:hanging="360"/>
      </w:pPr>
    </w:lvl>
    <w:lvl w:ilvl="7" w:tplc="0076209E" w:tentative="1">
      <w:start w:val="1"/>
      <w:numFmt w:val="bullet"/>
      <w:lvlText w:val="o"/>
      <w:lvlJc w:val="left"/>
      <w:pPr>
        <w:ind w:left="5760" w:hanging="360"/>
      </w:pPr>
    </w:lvl>
    <w:lvl w:ilvl="8" w:tplc="B22AAD0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7" w15:restartNumberingAfterBreak="0">
    <w:nsid w:val="2069234D"/>
    <w:multiLevelType w:val="hybridMultilevel"/>
    <w:tmpl w:val="142ADDDA"/>
    <w:lvl w:ilvl="0" w:tplc="4CACF662">
      <w:start w:val="1"/>
      <w:numFmt w:val="bullet"/>
      <w:lvlText w:val=""/>
      <w:lvlJc w:val="left"/>
      <w:pPr>
        <w:ind w:left="720" w:hanging="360"/>
      </w:pPr>
    </w:lvl>
    <w:lvl w:ilvl="1" w:tplc="41E2F1C2" w:tentative="1">
      <w:start w:val="1"/>
      <w:numFmt w:val="bullet"/>
      <w:lvlText w:val="o"/>
      <w:lvlJc w:val="left"/>
      <w:pPr>
        <w:ind w:left="1440" w:hanging="360"/>
      </w:pPr>
    </w:lvl>
    <w:lvl w:ilvl="2" w:tplc="B5E6AA16" w:tentative="1">
      <w:start w:val="1"/>
      <w:numFmt w:val="bullet"/>
      <w:lvlText w:val=""/>
      <w:lvlJc w:val="left"/>
      <w:pPr>
        <w:ind w:left="2160" w:hanging="360"/>
      </w:pPr>
    </w:lvl>
    <w:lvl w:ilvl="3" w:tplc="F918B6A4" w:tentative="1">
      <w:start w:val="1"/>
      <w:numFmt w:val="bullet"/>
      <w:lvlText w:val=""/>
      <w:lvlJc w:val="left"/>
      <w:pPr>
        <w:ind w:left="2880" w:hanging="360"/>
      </w:pPr>
    </w:lvl>
    <w:lvl w:ilvl="4" w:tplc="250A63EA" w:tentative="1">
      <w:start w:val="1"/>
      <w:numFmt w:val="bullet"/>
      <w:lvlText w:val="o"/>
      <w:lvlJc w:val="left"/>
      <w:pPr>
        <w:ind w:left="3600" w:hanging="360"/>
      </w:pPr>
    </w:lvl>
    <w:lvl w:ilvl="5" w:tplc="47969B3A" w:tentative="1">
      <w:start w:val="1"/>
      <w:numFmt w:val="bullet"/>
      <w:lvlText w:val=""/>
      <w:lvlJc w:val="left"/>
      <w:pPr>
        <w:ind w:left="4320" w:hanging="360"/>
      </w:pPr>
    </w:lvl>
    <w:lvl w:ilvl="6" w:tplc="D2A83070" w:tentative="1">
      <w:start w:val="1"/>
      <w:numFmt w:val="bullet"/>
      <w:lvlText w:val=""/>
      <w:lvlJc w:val="left"/>
      <w:pPr>
        <w:ind w:left="5040" w:hanging="360"/>
      </w:pPr>
    </w:lvl>
    <w:lvl w:ilvl="7" w:tplc="45C28462" w:tentative="1">
      <w:start w:val="1"/>
      <w:numFmt w:val="bullet"/>
      <w:lvlText w:val="o"/>
      <w:lvlJc w:val="left"/>
      <w:pPr>
        <w:ind w:left="5760" w:hanging="360"/>
      </w:pPr>
    </w:lvl>
    <w:lvl w:ilvl="8" w:tplc="B57258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8" w15:restartNumberingAfterBreak="0">
    <w:nsid w:val="2CB27260"/>
    <w:multiLevelType w:val="hybridMultilevel"/>
    <w:tmpl w:val="3F923B62"/>
    <w:lvl w:ilvl="0" w:tplc="860046F2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E46767E"/>
    <w:multiLevelType w:val="hybridMultilevel"/>
    <w:tmpl w:val="AC3E4E98"/>
    <w:lvl w:ilvl="0" w:tplc="01324D72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82160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7B862F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08B41C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A3E28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1AAA39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C386A8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B7C818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A10E16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C52C4E"/>
    <w:multiLevelType w:val="multilevel"/>
    <w:tmpl w:val="A1E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DA617D"/>
    <w:multiLevelType w:val="multilevel"/>
    <w:tmpl w:val="84A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C1639"/>
    <w:multiLevelType w:val="hybridMultilevel"/>
    <w:tmpl w:val="D236F858"/>
    <w:lvl w:ilvl="0" w:tplc="356CC782">
      <w:start w:val="1"/>
      <w:numFmt w:val="bullet"/>
      <w:lvlText w:val=""/>
      <w:lvlJc w:val="left"/>
      <w:pPr>
        <w:ind w:left="720" w:hanging="360"/>
      </w:pPr>
    </w:lvl>
    <w:lvl w:ilvl="1" w:tplc="B79C6B8C" w:tentative="1">
      <w:start w:val="1"/>
      <w:numFmt w:val="bullet"/>
      <w:lvlText w:val="o"/>
      <w:lvlJc w:val="left"/>
      <w:pPr>
        <w:ind w:left="1440" w:hanging="360"/>
      </w:pPr>
    </w:lvl>
    <w:lvl w:ilvl="2" w:tplc="460A4286" w:tentative="1">
      <w:start w:val="1"/>
      <w:numFmt w:val="bullet"/>
      <w:lvlText w:val=""/>
      <w:lvlJc w:val="left"/>
      <w:pPr>
        <w:ind w:left="2160" w:hanging="360"/>
      </w:pPr>
    </w:lvl>
    <w:lvl w:ilvl="3" w:tplc="CCD24982" w:tentative="1">
      <w:start w:val="1"/>
      <w:numFmt w:val="bullet"/>
      <w:lvlText w:val=""/>
      <w:lvlJc w:val="left"/>
      <w:pPr>
        <w:ind w:left="2880" w:hanging="360"/>
      </w:pPr>
    </w:lvl>
    <w:lvl w:ilvl="4" w:tplc="566621E6" w:tentative="1">
      <w:start w:val="1"/>
      <w:numFmt w:val="bullet"/>
      <w:lvlText w:val="o"/>
      <w:lvlJc w:val="left"/>
      <w:pPr>
        <w:ind w:left="3600" w:hanging="360"/>
      </w:pPr>
    </w:lvl>
    <w:lvl w:ilvl="5" w:tplc="4606D526" w:tentative="1">
      <w:start w:val="1"/>
      <w:numFmt w:val="bullet"/>
      <w:lvlText w:val=""/>
      <w:lvlJc w:val="left"/>
      <w:pPr>
        <w:ind w:left="4320" w:hanging="360"/>
      </w:pPr>
    </w:lvl>
    <w:lvl w:ilvl="6" w:tplc="E6D894BA" w:tentative="1">
      <w:start w:val="1"/>
      <w:numFmt w:val="bullet"/>
      <w:lvlText w:val=""/>
      <w:lvlJc w:val="left"/>
      <w:pPr>
        <w:ind w:left="5040" w:hanging="360"/>
      </w:pPr>
    </w:lvl>
    <w:lvl w:ilvl="7" w:tplc="66E4B9BC" w:tentative="1">
      <w:start w:val="1"/>
      <w:numFmt w:val="bullet"/>
      <w:lvlText w:val="o"/>
      <w:lvlJc w:val="left"/>
      <w:pPr>
        <w:ind w:left="5760" w:hanging="360"/>
      </w:pPr>
    </w:lvl>
    <w:lvl w:ilvl="8" w:tplc="FC5E614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3" w15:restartNumberingAfterBreak="0">
    <w:nsid w:val="41DB2519"/>
    <w:multiLevelType w:val="hybridMultilevel"/>
    <w:tmpl w:val="E6E441E2"/>
    <w:lvl w:ilvl="0" w:tplc="2CCC0454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09624F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E5440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77825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CB800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2F488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25B2AA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EDDA70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0D0839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386D64"/>
    <w:multiLevelType w:val="hybridMultilevel"/>
    <w:tmpl w:val="0BEA5672"/>
    <w:lvl w:ilvl="0" w:tplc="07E2B77E">
      <w:numFmt w:val="bullet"/>
      <w:lvlText w:val="-"/>
      <w:lvlJc w:val="left"/>
      <w:pPr>
        <w:ind w:left="720" w:hanging="360"/>
      </w:pPr>
    </w:lvl>
    <w:lvl w:ilvl="1" w:tplc="862E1E88" w:tentative="1">
      <w:start w:val="1"/>
      <w:numFmt w:val="bullet"/>
      <w:lvlText w:val="o"/>
      <w:lvlJc w:val="left"/>
      <w:pPr>
        <w:ind w:left="1440" w:hanging="360"/>
      </w:pPr>
    </w:lvl>
    <w:lvl w:ilvl="2" w:tplc="6BBA3AB2" w:tentative="1">
      <w:start w:val="1"/>
      <w:numFmt w:val="bullet"/>
      <w:lvlText w:val=""/>
      <w:lvlJc w:val="left"/>
      <w:pPr>
        <w:ind w:left="2160" w:hanging="360"/>
      </w:pPr>
    </w:lvl>
    <w:lvl w:ilvl="3" w:tplc="0A1AE068" w:tentative="1">
      <w:start w:val="1"/>
      <w:numFmt w:val="bullet"/>
      <w:lvlText w:val=""/>
      <w:lvlJc w:val="left"/>
      <w:pPr>
        <w:ind w:left="2880" w:hanging="360"/>
      </w:pPr>
    </w:lvl>
    <w:lvl w:ilvl="4" w:tplc="5EF07FF0" w:tentative="1">
      <w:start w:val="1"/>
      <w:numFmt w:val="bullet"/>
      <w:lvlText w:val="o"/>
      <w:lvlJc w:val="left"/>
      <w:pPr>
        <w:ind w:left="3600" w:hanging="360"/>
      </w:pPr>
    </w:lvl>
    <w:lvl w:ilvl="5" w:tplc="2E1C4E3A" w:tentative="1">
      <w:start w:val="1"/>
      <w:numFmt w:val="bullet"/>
      <w:lvlText w:val=""/>
      <w:lvlJc w:val="left"/>
      <w:pPr>
        <w:ind w:left="4320" w:hanging="360"/>
      </w:pPr>
    </w:lvl>
    <w:lvl w:ilvl="6" w:tplc="C3008A90" w:tentative="1">
      <w:start w:val="1"/>
      <w:numFmt w:val="bullet"/>
      <w:lvlText w:val=""/>
      <w:lvlJc w:val="left"/>
      <w:pPr>
        <w:ind w:left="5040" w:hanging="360"/>
      </w:pPr>
    </w:lvl>
    <w:lvl w:ilvl="7" w:tplc="53E4B400" w:tentative="1">
      <w:start w:val="1"/>
      <w:numFmt w:val="bullet"/>
      <w:lvlText w:val="o"/>
      <w:lvlJc w:val="left"/>
      <w:pPr>
        <w:ind w:left="5760" w:hanging="360"/>
      </w:pPr>
    </w:lvl>
    <w:lvl w:ilvl="8" w:tplc="DBA4A242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5" w15:restartNumberingAfterBreak="0">
    <w:nsid w:val="477B7DC1"/>
    <w:multiLevelType w:val="multilevel"/>
    <w:tmpl w:val="71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6692F"/>
    <w:multiLevelType w:val="multilevel"/>
    <w:tmpl w:val="1E2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00174F"/>
    <w:multiLevelType w:val="hybridMultilevel"/>
    <w:tmpl w:val="754ED1CC"/>
    <w:lvl w:ilvl="0" w:tplc="CE66BD1E">
      <w:start w:val="1"/>
      <w:numFmt w:val="bullet"/>
      <w:lvlText w:val=""/>
      <w:lvlJc w:val="left"/>
      <w:pPr>
        <w:ind w:left="1287" w:hanging="360"/>
      </w:pPr>
    </w:lvl>
    <w:lvl w:ilvl="1" w:tplc="4EAA4B12" w:tentative="1">
      <w:start w:val="1"/>
      <w:numFmt w:val="bullet"/>
      <w:lvlText w:val="o"/>
      <w:lvlJc w:val="left"/>
      <w:pPr>
        <w:ind w:left="2007" w:hanging="360"/>
      </w:pPr>
    </w:lvl>
    <w:lvl w:ilvl="2" w:tplc="7904E93E" w:tentative="1">
      <w:start w:val="1"/>
      <w:numFmt w:val="bullet"/>
      <w:lvlText w:val=""/>
      <w:lvlJc w:val="left"/>
      <w:pPr>
        <w:ind w:left="2727" w:hanging="360"/>
      </w:pPr>
    </w:lvl>
    <w:lvl w:ilvl="3" w:tplc="F22872BA" w:tentative="1">
      <w:start w:val="1"/>
      <w:numFmt w:val="bullet"/>
      <w:lvlText w:val=""/>
      <w:lvlJc w:val="left"/>
      <w:pPr>
        <w:ind w:left="3447" w:hanging="360"/>
      </w:pPr>
    </w:lvl>
    <w:lvl w:ilvl="4" w:tplc="5A20EA12" w:tentative="1">
      <w:start w:val="1"/>
      <w:numFmt w:val="bullet"/>
      <w:lvlText w:val="o"/>
      <w:lvlJc w:val="left"/>
      <w:pPr>
        <w:ind w:left="4167" w:hanging="360"/>
      </w:pPr>
    </w:lvl>
    <w:lvl w:ilvl="5" w:tplc="B9F2252E" w:tentative="1">
      <w:start w:val="1"/>
      <w:numFmt w:val="bullet"/>
      <w:lvlText w:val=""/>
      <w:lvlJc w:val="left"/>
      <w:pPr>
        <w:ind w:left="4887" w:hanging="360"/>
      </w:pPr>
    </w:lvl>
    <w:lvl w:ilvl="6" w:tplc="071C337A" w:tentative="1">
      <w:start w:val="1"/>
      <w:numFmt w:val="bullet"/>
      <w:lvlText w:val=""/>
      <w:lvlJc w:val="left"/>
      <w:pPr>
        <w:ind w:left="5607" w:hanging="360"/>
      </w:pPr>
    </w:lvl>
    <w:lvl w:ilvl="7" w:tplc="40D0EBCC" w:tentative="1">
      <w:start w:val="1"/>
      <w:numFmt w:val="bullet"/>
      <w:lvlText w:val="o"/>
      <w:lvlJc w:val="left"/>
      <w:pPr>
        <w:ind w:left="6327" w:hanging="360"/>
      </w:pPr>
    </w:lvl>
    <w:lvl w:ilvl="8" w:tplc="18AE3518" w:tentative="1">
      <w:start w:val="1"/>
      <w:numFmt w:val="bullet"/>
      <w:lvlText w:val=""/>
      <w:lvlJc w:val="left"/>
      <w:pPr>
        <w:ind w:left="7047" w:hanging="360"/>
      </w:pPr>
    </w:lvl>
  </w:abstractNum>
  <w:abstractNum w:abstractNumId="18" w15:restartNumberingAfterBreak="0">
    <w:nsid w:val="4AFB431B"/>
    <w:multiLevelType w:val="multilevel"/>
    <w:tmpl w:val="62A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A0D50"/>
    <w:multiLevelType w:val="multilevel"/>
    <w:tmpl w:val="B02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DC734C"/>
    <w:multiLevelType w:val="multilevel"/>
    <w:tmpl w:val="F81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666E0"/>
    <w:multiLevelType w:val="hybridMultilevel"/>
    <w:tmpl w:val="F00A5D66"/>
    <w:lvl w:ilvl="0" w:tplc="7B88A74E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C4390B"/>
    <w:multiLevelType w:val="hybridMultilevel"/>
    <w:tmpl w:val="BC4A03B4"/>
    <w:lvl w:ilvl="0" w:tplc="23C21B4E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BC1E7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08201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F31031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5A1681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86F858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8B20A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7C9012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6C1E5D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8873F7"/>
    <w:multiLevelType w:val="hybridMultilevel"/>
    <w:tmpl w:val="4F2CE3BE"/>
    <w:lvl w:ilvl="0" w:tplc="988CC6BE">
      <w:numFmt w:val="bullet"/>
      <w:lvlText w:val="-"/>
      <w:lvlJc w:val="left"/>
      <w:pPr>
        <w:ind w:left="720" w:hanging="360"/>
      </w:pPr>
    </w:lvl>
    <w:lvl w:ilvl="1" w:tplc="EA4A99A0" w:tentative="1">
      <w:start w:val="1"/>
      <w:numFmt w:val="bullet"/>
      <w:lvlText w:val="o"/>
      <w:lvlJc w:val="left"/>
      <w:pPr>
        <w:ind w:left="1440" w:hanging="360"/>
      </w:pPr>
    </w:lvl>
    <w:lvl w:ilvl="2" w:tplc="DFCEA2BE" w:tentative="1">
      <w:start w:val="1"/>
      <w:numFmt w:val="bullet"/>
      <w:lvlText w:val=""/>
      <w:lvlJc w:val="left"/>
      <w:pPr>
        <w:ind w:left="2160" w:hanging="360"/>
      </w:pPr>
    </w:lvl>
    <w:lvl w:ilvl="3" w:tplc="1E5856AA" w:tentative="1">
      <w:start w:val="1"/>
      <w:numFmt w:val="bullet"/>
      <w:lvlText w:val=""/>
      <w:lvlJc w:val="left"/>
      <w:pPr>
        <w:ind w:left="2880" w:hanging="360"/>
      </w:pPr>
    </w:lvl>
    <w:lvl w:ilvl="4" w:tplc="6330802C" w:tentative="1">
      <w:start w:val="1"/>
      <w:numFmt w:val="bullet"/>
      <w:lvlText w:val="o"/>
      <w:lvlJc w:val="left"/>
      <w:pPr>
        <w:ind w:left="3600" w:hanging="360"/>
      </w:pPr>
    </w:lvl>
    <w:lvl w:ilvl="5" w:tplc="86306306" w:tentative="1">
      <w:start w:val="1"/>
      <w:numFmt w:val="bullet"/>
      <w:lvlText w:val=""/>
      <w:lvlJc w:val="left"/>
      <w:pPr>
        <w:ind w:left="4320" w:hanging="360"/>
      </w:pPr>
    </w:lvl>
    <w:lvl w:ilvl="6" w:tplc="E46237AA" w:tentative="1">
      <w:start w:val="1"/>
      <w:numFmt w:val="bullet"/>
      <w:lvlText w:val=""/>
      <w:lvlJc w:val="left"/>
      <w:pPr>
        <w:ind w:left="5040" w:hanging="360"/>
      </w:pPr>
    </w:lvl>
    <w:lvl w:ilvl="7" w:tplc="11705F88" w:tentative="1">
      <w:start w:val="1"/>
      <w:numFmt w:val="bullet"/>
      <w:lvlText w:val="o"/>
      <w:lvlJc w:val="left"/>
      <w:pPr>
        <w:ind w:left="5760" w:hanging="360"/>
      </w:pPr>
    </w:lvl>
    <w:lvl w:ilvl="8" w:tplc="A93CCC4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24" w15:restartNumberingAfterBreak="0">
    <w:nsid w:val="7FBA585D"/>
    <w:multiLevelType w:val="hybridMultilevel"/>
    <w:tmpl w:val="C07E3C0E"/>
    <w:lvl w:ilvl="0" w:tplc="69D69F24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66954">
    <w:abstractNumId w:val="13"/>
  </w:num>
  <w:num w:numId="2" w16cid:durableId="169023743">
    <w:abstractNumId w:val="1"/>
  </w:num>
  <w:num w:numId="3" w16cid:durableId="1272081163">
    <w:abstractNumId w:val="3"/>
  </w:num>
  <w:num w:numId="4" w16cid:durableId="948317510">
    <w:abstractNumId w:val="9"/>
  </w:num>
  <w:num w:numId="5" w16cid:durableId="1886259694">
    <w:abstractNumId w:val="22"/>
  </w:num>
  <w:num w:numId="6" w16cid:durableId="588200945">
    <w:abstractNumId w:val="4"/>
  </w:num>
  <w:num w:numId="7" w16cid:durableId="488448575">
    <w:abstractNumId w:val="2"/>
  </w:num>
  <w:num w:numId="8" w16cid:durableId="683673469">
    <w:abstractNumId w:val="23"/>
  </w:num>
  <w:num w:numId="9" w16cid:durableId="1689216105">
    <w:abstractNumId w:val="0"/>
  </w:num>
  <w:num w:numId="10" w16cid:durableId="924453893">
    <w:abstractNumId w:val="6"/>
  </w:num>
  <w:num w:numId="11" w16cid:durableId="614598070">
    <w:abstractNumId w:val="14"/>
  </w:num>
  <w:num w:numId="12" w16cid:durableId="552469431">
    <w:abstractNumId w:val="10"/>
  </w:num>
  <w:num w:numId="13" w16cid:durableId="5713297">
    <w:abstractNumId w:val="12"/>
  </w:num>
  <w:num w:numId="14" w16cid:durableId="2104842015">
    <w:abstractNumId w:val="19"/>
  </w:num>
  <w:num w:numId="15" w16cid:durableId="515073687">
    <w:abstractNumId w:val="7"/>
  </w:num>
  <w:num w:numId="16" w16cid:durableId="1285387372">
    <w:abstractNumId w:val="16"/>
  </w:num>
  <w:num w:numId="17" w16cid:durableId="113984844">
    <w:abstractNumId w:val="17"/>
  </w:num>
  <w:num w:numId="18" w16cid:durableId="414210764">
    <w:abstractNumId w:val="24"/>
  </w:num>
  <w:num w:numId="19" w16cid:durableId="1244292838">
    <w:abstractNumId w:val="21"/>
  </w:num>
  <w:num w:numId="20" w16cid:durableId="1525824380">
    <w:abstractNumId w:val="8"/>
  </w:num>
  <w:num w:numId="21" w16cid:durableId="415975319">
    <w:abstractNumId w:val="5"/>
  </w:num>
  <w:num w:numId="22" w16cid:durableId="875041534">
    <w:abstractNumId w:val="20"/>
  </w:num>
  <w:num w:numId="23" w16cid:durableId="1817717175">
    <w:abstractNumId w:val="11"/>
  </w:num>
  <w:num w:numId="24" w16cid:durableId="1146125778">
    <w:abstractNumId w:val="15"/>
  </w:num>
  <w:num w:numId="25" w16cid:durableId="88277804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cs-CZ" w:vendorID="7" w:dllVersion="513" w:checkStyle="1"/>
  <w:activeWritingStyle w:appName="MSWord" w:lang="cs-CZ" w:vendorID="7" w:dllVersion="514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6EC"/>
    <w:rsid w:val="00000F30"/>
    <w:rsid w:val="000034D7"/>
    <w:rsid w:val="00003842"/>
    <w:rsid w:val="000044F3"/>
    <w:rsid w:val="00004560"/>
    <w:rsid w:val="000045CC"/>
    <w:rsid w:val="00004D83"/>
    <w:rsid w:val="000051BC"/>
    <w:rsid w:val="00006361"/>
    <w:rsid w:val="0000788C"/>
    <w:rsid w:val="000104B1"/>
    <w:rsid w:val="000112F2"/>
    <w:rsid w:val="00011E83"/>
    <w:rsid w:val="000122AD"/>
    <w:rsid w:val="00012976"/>
    <w:rsid w:val="000139EA"/>
    <w:rsid w:val="00016D80"/>
    <w:rsid w:val="00017950"/>
    <w:rsid w:val="00017ADB"/>
    <w:rsid w:val="0002224A"/>
    <w:rsid w:val="00022EC2"/>
    <w:rsid w:val="00026006"/>
    <w:rsid w:val="000277A9"/>
    <w:rsid w:val="00030742"/>
    <w:rsid w:val="00031A08"/>
    <w:rsid w:val="00032749"/>
    <w:rsid w:val="00032E9B"/>
    <w:rsid w:val="000344E8"/>
    <w:rsid w:val="0003559B"/>
    <w:rsid w:val="00036756"/>
    <w:rsid w:val="0003798D"/>
    <w:rsid w:val="00037B42"/>
    <w:rsid w:val="00037C9D"/>
    <w:rsid w:val="00040240"/>
    <w:rsid w:val="00041464"/>
    <w:rsid w:val="00041ADD"/>
    <w:rsid w:val="0004521B"/>
    <w:rsid w:val="0004619A"/>
    <w:rsid w:val="000479C2"/>
    <w:rsid w:val="000479D5"/>
    <w:rsid w:val="00051529"/>
    <w:rsid w:val="00051BAC"/>
    <w:rsid w:val="00053C64"/>
    <w:rsid w:val="00055C9F"/>
    <w:rsid w:val="0005643B"/>
    <w:rsid w:val="00056673"/>
    <w:rsid w:val="00056D13"/>
    <w:rsid w:val="00057DCE"/>
    <w:rsid w:val="00060F1F"/>
    <w:rsid w:val="00061078"/>
    <w:rsid w:val="00063134"/>
    <w:rsid w:val="00063B4E"/>
    <w:rsid w:val="000651B3"/>
    <w:rsid w:val="000651C0"/>
    <w:rsid w:val="000658F2"/>
    <w:rsid w:val="00066DC7"/>
    <w:rsid w:val="0007006C"/>
    <w:rsid w:val="0007008E"/>
    <w:rsid w:val="00071B19"/>
    <w:rsid w:val="000741A2"/>
    <w:rsid w:val="00074F1B"/>
    <w:rsid w:val="000752D7"/>
    <w:rsid w:val="00075AA6"/>
    <w:rsid w:val="00075FE6"/>
    <w:rsid w:val="000774EE"/>
    <w:rsid w:val="000824EF"/>
    <w:rsid w:val="0008293F"/>
    <w:rsid w:val="00082BF3"/>
    <w:rsid w:val="000851DB"/>
    <w:rsid w:val="000854FF"/>
    <w:rsid w:val="0008612F"/>
    <w:rsid w:val="00086C02"/>
    <w:rsid w:val="00087429"/>
    <w:rsid w:val="00087A27"/>
    <w:rsid w:val="00091AA9"/>
    <w:rsid w:val="00091C11"/>
    <w:rsid w:val="00091D91"/>
    <w:rsid w:val="00091D9D"/>
    <w:rsid w:val="00091EC8"/>
    <w:rsid w:val="00093E44"/>
    <w:rsid w:val="00095283"/>
    <w:rsid w:val="00095322"/>
    <w:rsid w:val="00095350"/>
    <w:rsid w:val="000965B9"/>
    <w:rsid w:val="000A027F"/>
    <w:rsid w:val="000A0D6F"/>
    <w:rsid w:val="000A29C8"/>
    <w:rsid w:val="000A513A"/>
    <w:rsid w:val="000A6D7F"/>
    <w:rsid w:val="000A7F24"/>
    <w:rsid w:val="000B2362"/>
    <w:rsid w:val="000B4302"/>
    <w:rsid w:val="000B4796"/>
    <w:rsid w:val="000B6650"/>
    <w:rsid w:val="000B70F7"/>
    <w:rsid w:val="000C082F"/>
    <w:rsid w:val="000C0ECF"/>
    <w:rsid w:val="000C13D1"/>
    <w:rsid w:val="000C34C1"/>
    <w:rsid w:val="000C423B"/>
    <w:rsid w:val="000C53B9"/>
    <w:rsid w:val="000D1966"/>
    <w:rsid w:val="000D2B7E"/>
    <w:rsid w:val="000D4D0C"/>
    <w:rsid w:val="000D6EFD"/>
    <w:rsid w:val="000E0CD4"/>
    <w:rsid w:val="000E0E90"/>
    <w:rsid w:val="000E18EB"/>
    <w:rsid w:val="000E229C"/>
    <w:rsid w:val="000E2E70"/>
    <w:rsid w:val="000E51C5"/>
    <w:rsid w:val="000E667A"/>
    <w:rsid w:val="000E73D0"/>
    <w:rsid w:val="000E7E53"/>
    <w:rsid w:val="000F07EF"/>
    <w:rsid w:val="000F18CE"/>
    <w:rsid w:val="000F3280"/>
    <w:rsid w:val="000F3C46"/>
    <w:rsid w:val="000F4CB8"/>
    <w:rsid w:val="000F52BC"/>
    <w:rsid w:val="000F6001"/>
    <w:rsid w:val="000F6021"/>
    <w:rsid w:val="000F7EA1"/>
    <w:rsid w:val="00100D2C"/>
    <w:rsid w:val="00102462"/>
    <w:rsid w:val="00103A28"/>
    <w:rsid w:val="00103BBE"/>
    <w:rsid w:val="00103E9D"/>
    <w:rsid w:val="0010661D"/>
    <w:rsid w:val="001122BD"/>
    <w:rsid w:val="0011277A"/>
    <w:rsid w:val="00114E6E"/>
    <w:rsid w:val="00114FE3"/>
    <w:rsid w:val="00116EEC"/>
    <w:rsid w:val="001170AB"/>
    <w:rsid w:val="001204FF"/>
    <w:rsid w:val="0012359A"/>
    <w:rsid w:val="0012385B"/>
    <w:rsid w:val="0012393F"/>
    <w:rsid w:val="00123BAC"/>
    <w:rsid w:val="00124508"/>
    <w:rsid w:val="00124D8F"/>
    <w:rsid w:val="00125E3C"/>
    <w:rsid w:val="00127138"/>
    <w:rsid w:val="00131EA3"/>
    <w:rsid w:val="001328EE"/>
    <w:rsid w:val="00133189"/>
    <w:rsid w:val="001332B4"/>
    <w:rsid w:val="001340B6"/>
    <w:rsid w:val="00134200"/>
    <w:rsid w:val="00134C1F"/>
    <w:rsid w:val="00136EAE"/>
    <w:rsid w:val="001405B3"/>
    <w:rsid w:val="00142FA2"/>
    <w:rsid w:val="001466D6"/>
    <w:rsid w:val="00146D04"/>
    <w:rsid w:val="00151234"/>
    <w:rsid w:val="00152A90"/>
    <w:rsid w:val="00152D0F"/>
    <w:rsid w:val="00157A1F"/>
    <w:rsid w:val="00160F51"/>
    <w:rsid w:val="00161130"/>
    <w:rsid w:val="00163607"/>
    <w:rsid w:val="0016413B"/>
    <w:rsid w:val="001666BF"/>
    <w:rsid w:val="00166CA6"/>
    <w:rsid w:val="00171EA8"/>
    <w:rsid w:val="001732DF"/>
    <w:rsid w:val="001744EA"/>
    <w:rsid w:val="00174700"/>
    <w:rsid w:val="00176379"/>
    <w:rsid w:val="001776D8"/>
    <w:rsid w:val="00180E48"/>
    <w:rsid w:val="00181496"/>
    <w:rsid w:val="00182983"/>
    <w:rsid w:val="0018358B"/>
    <w:rsid w:val="001839A4"/>
    <w:rsid w:val="0018534E"/>
    <w:rsid w:val="00185C69"/>
    <w:rsid w:val="00186C5D"/>
    <w:rsid w:val="00186F5D"/>
    <w:rsid w:val="00187260"/>
    <w:rsid w:val="00191B94"/>
    <w:rsid w:val="00191DB6"/>
    <w:rsid w:val="00194105"/>
    <w:rsid w:val="001947F5"/>
    <w:rsid w:val="001A19C6"/>
    <w:rsid w:val="001A5433"/>
    <w:rsid w:val="001A6F4F"/>
    <w:rsid w:val="001A7474"/>
    <w:rsid w:val="001B0868"/>
    <w:rsid w:val="001B36A2"/>
    <w:rsid w:val="001B59BF"/>
    <w:rsid w:val="001B6BAF"/>
    <w:rsid w:val="001B739E"/>
    <w:rsid w:val="001B76D9"/>
    <w:rsid w:val="001B7B01"/>
    <w:rsid w:val="001C0A04"/>
    <w:rsid w:val="001C156B"/>
    <w:rsid w:val="001C1E5E"/>
    <w:rsid w:val="001C2ABD"/>
    <w:rsid w:val="001C4FF0"/>
    <w:rsid w:val="001C7870"/>
    <w:rsid w:val="001D169F"/>
    <w:rsid w:val="001D2728"/>
    <w:rsid w:val="001D43BB"/>
    <w:rsid w:val="001E069D"/>
    <w:rsid w:val="001E25F9"/>
    <w:rsid w:val="001E6F9A"/>
    <w:rsid w:val="001E70D8"/>
    <w:rsid w:val="001E73D2"/>
    <w:rsid w:val="001F256E"/>
    <w:rsid w:val="001F27E9"/>
    <w:rsid w:val="001F290F"/>
    <w:rsid w:val="001F33E1"/>
    <w:rsid w:val="001F44AC"/>
    <w:rsid w:val="001F487F"/>
    <w:rsid w:val="001F7816"/>
    <w:rsid w:val="001F7874"/>
    <w:rsid w:val="00200666"/>
    <w:rsid w:val="002006D7"/>
    <w:rsid w:val="002029AA"/>
    <w:rsid w:val="002041B8"/>
    <w:rsid w:val="00204836"/>
    <w:rsid w:val="00207715"/>
    <w:rsid w:val="002127E9"/>
    <w:rsid w:val="0021294E"/>
    <w:rsid w:val="00212B64"/>
    <w:rsid w:val="0021422C"/>
    <w:rsid w:val="00214BD7"/>
    <w:rsid w:val="00215914"/>
    <w:rsid w:val="00215F6C"/>
    <w:rsid w:val="00215F7B"/>
    <w:rsid w:val="002167A5"/>
    <w:rsid w:val="002179F5"/>
    <w:rsid w:val="0022377E"/>
    <w:rsid w:val="00225164"/>
    <w:rsid w:val="00225F56"/>
    <w:rsid w:val="002264E1"/>
    <w:rsid w:val="0023066E"/>
    <w:rsid w:val="00230966"/>
    <w:rsid w:val="00231815"/>
    <w:rsid w:val="002327F8"/>
    <w:rsid w:val="002331F5"/>
    <w:rsid w:val="002335E2"/>
    <w:rsid w:val="0023399D"/>
    <w:rsid w:val="00234AB5"/>
    <w:rsid w:val="002358EE"/>
    <w:rsid w:val="00236770"/>
    <w:rsid w:val="0024021F"/>
    <w:rsid w:val="00240B23"/>
    <w:rsid w:val="00241680"/>
    <w:rsid w:val="00241B7B"/>
    <w:rsid w:val="00242094"/>
    <w:rsid w:val="002423CB"/>
    <w:rsid w:val="00242DE1"/>
    <w:rsid w:val="002433EA"/>
    <w:rsid w:val="002438AE"/>
    <w:rsid w:val="00246255"/>
    <w:rsid w:val="00246588"/>
    <w:rsid w:val="00246E2F"/>
    <w:rsid w:val="00246E89"/>
    <w:rsid w:val="00250246"/>
    <w:rsid w:val="00251B76"/>
    <w:rsid w:val="00252262"/>
    <w:rsid w:val="0025442D"/>
    <w:rsid w:val="00254F1D"/>
    <w:rsid w:val="0025528D"/>
    <w:rsid w:val="002556DB"/>
    <w:rsid w:val="0025722F"/>
    <w:rsid w:val="002575A8"/>
    <w:rsid w:val="00257775"/>
    <w:rsid w:val="002616E3"/>
    <w:rsid w:val="002617DF"/>
    <w:rsid w:val="00262F93"/>
    <w:rsid w:val="002635DD"/>
    <w:rsid w:val="00263D8C"/>
    <w:rsid w:val="00264824"/>
    <w:rsid w:val="00264BBA"/>
    <w:rsid w:val="00265868"/>
    <w:rsid w:val="0026664F"/>
    <w:rsid w:val="002672AB"/>
    <w:rsid w:val="0027065E"/>
    <w:rsid w:val="00270B68"/>
    <w:rsid w:val="0027158F"/>
    <w:rsid w:val="002737EB"/>
    <w:rsid w:val="00275006"/>
    <w:rsid w:val="002754D4"/>
    <w:rsid w:val="00276593"/>
    <w:rsid w:val="00277A88"/>
    <w:rsid w:val="0028145A"/>
    <w:rsid w:val="002833C3"/>
    <w:rsid w:val="00285908"/>
    <w:rsid w:val="00286CCD"/>
    <w:rsid w:val="00293941"/>
    <w:rsid w:val="00293C21"/>
    <w:rsid w:val="00296937"/>
    <w:rsid w:val="002974B1"/>
    <w:rsid w:val="00297584"/>
    <w:rsid w:val="00297BB1"/>
    <w:rsid w:val="002A0A6F"/>
    <w:rsid w:val="002A0C4A"/>
    <w:rsid w:val="002A1675"/>
    <w:rsid w:val="002A2CDA"/>
    <w:rsid w:val="002A2FEE"/>
    <w:rsid w:val="002A4A67"/>
    <w:rsid w:val="002A60A3"/>
    <w:rsid w:val="002A7FCD"/>
    <w:rsid w:val="002B093D"/>
    <w:rsid w:val="002B0D2E"/>
    <w:rsid w:val="002B1191"/>
    <w:rsid w:val="002B15B7"/>
    <w:rsid w:val="002B1D16"/>
    <w:rsid w:val="002B3B5D"/>
    <w:rsid w:val="002B484D"/>
    <w:rsid w:val="002B66CD"/>
    <w:rsid w:val="002B68B3"/>
    <w:rsid w:val="002B708A"/>
    <w:rsid w:val="002B7A82"/>
    <w:rsid w:val="002C1DA8"/>
    <w:rsid w:val="002C2C26"/>
    <w:rsid w:val="002C2E24"/>
    <w:rsid w:val="002C5728"/>
    <w:rsid w:val="002C58A0"/>
    <w:rsid w:val="002C6A31"/>
    <w:rsid w:val="002C7A9E"/>
    <w:rsid w:val="002D1037"/>
    <w:rsid w:val="002D14A8"/>
    <w:rsid w:val="002D3970"/>
    <w:rsid w:val="002D455B"/>
    <w:rsid w:val="002D4BFE"/>
    <w:rsid w:val="002D5B9C"/>
    <w:rsid w:val="002D5BB3"/>
    <w:rsid w:val="002D6B64"/>
    <w:rsid w:val="002E126A"/>
    <w:rsid w:val="002E2338"/>
    <w:rsid w:val="002E306D"/>
    <w:rsid w:val="002E3B42"/>
    <w:rsid w:val="002E44EA"/>
    <w:rsid w:val="002E4563"/>
    <w:rsid w:val="002E4883"/>
    <w:rsid w:val="002E4C8E"/>
    <w:rsid w:val="002E4D70"/>
    <w:rsid w:val="002E6C15"/>
    <w:rsid w:val="002E7085"/>
    <w:rsid w:val="002E7A83"/>
    <w:rsid w:val="002F12B7"/>
    <w:rsid w:val="002F1822"/>
    <w:rsid w:val="002F4281"/>
    <w:rsid w:val="002F5EBA"/>
    <w:rsid w:val="00300FA4"/>
    <w:rsid w:val="00301B45"/>
    <w:rsid w:val="00302066"/>
    <w:rsid w:val="003025D6"/>
    <w:rsid w:val="0030268A"/>
    <w:rsid w:val="00303551"/>
    <w:rsid w:val="00303DC3"/>
    <w:rsid w:val="0030671C"/>
    <w:rsid w:val="00307B22"/>
    <w:rsid w:val="00312243"/>
    <w:rsid w:val="00312526"/>
    <w:rsid w:val="003126C2"/>
    <w:rsid w:val="00313683"/>
    <w:rsid w:val="003159F4"/>
    <w:rsid w:val="00316F5B"/>
    <w:rsid w:val="00317582"/>
    <w:rsid w:val="00320813"/>
    <w:rsid w:val="0032438B"/>
    <w:rsid w:val="00327C05"/>
    <w:rsid w:val="0033150A"/>
    <w:rsid w:val="003317EF"/>
    <w:rsid w:val="00332F06"/>
    <w:rsid w:val="00333B2B"/>
    <w:rsid w:val="0033529F"/>
    <w:rsid w:val="00335311"/>
    <w:rsid w:val="003356D0"/>
    <w:rsid w:val="00340277"/>
    <w:rsid w:val="0034153B"/>
    <w:rsid w:val="00342937"/>
    <w:rsid w:val="00345EC3"/>
    <w:rsid w:val="0035052D"/>
    <w:rsid w:val="00350BC0"/>
    <w:rsid w:val="003510C9"/>
    <w:rsid w:val="00351914"/>
    <w:rsid w:val="003520B6"/>
    <w:rsid w:val="00354215"/>
    <w:rsid w:val="0035496D"/>
    <w:rsid w:val="00354ED3"/>
    <w:rsid w:val="0035579F"/>
    <w:rsid w:val="00355EB7"/>
    <w:rsid w:val="00356C08"/>
    <w:rsid w:val="00357CEB"/>
    <w:rsid w:val="003604A0"/>
    <w:rsid w:val="00362FCA"/>
    <w:rsid w:val="00365178"/>
    <w:rsid w:val="00366208"/>
    <w:rsid w:val="003669D1"/>
    <w:rsid w:val="003703B2"/>
    <w:rsid w:val="003710F4"/>
    <w:rsid w:val="00371558"/>
    <w:rsid w:val="003716C5"/>
    <w:rsid w:val="00371AFB"/>
    <w:rsid w:val="00371CA9"/>
    <w:rsid w:val="00372217"/>
    <w:rsid w:val="0037275F"/>
    <w:rsid w:val="00373385"/>
    <w:rsid w:val="00374855"/>
    <w:rsid w:val="00375DFA"/>
    <w:rsid w:val="0037621B"/>
    <w:rsid w:val="003762DF"/>
    <w:rsid w:val="003767BB"/>
    <w:rsid w:val="003767C4"/>
    <w:rsid w:val="0037705B"/>
    <w:rsid w:val="003812FA"/>
    <w:rsid w:val="00381F4F"/>
    <w:rsid w:val="00383CCA"/>
    <w:rsid w:val="0038483F"/>
    <w:rsid w:val="0038624F"/>
    <w:rsid w:val="00386B0E"/>
    <w:rsid w:val="00386C67"/>
    <w:rsid w:val="003900D7"/>
    <w:rsid w:val="003932A9"/>
    <w:rsid w:val="003969DB"/>
    <w:rsid w:val="003975CA"/>
    <w:rsid w:val="00397EC9"/>
    <w:rsid w:val="00397FF1"/>
    <w:rsid w:val="003A086E"/>
    <w:rsid w:val="003A0BB2"/>
    <w:rsid w:val="003A0D4A"/>
    <w:rsid w:val="003A15BC"/>
    <w:rsid w:val="003A4E4A"/>
    <w:rsid w:val="003A54BE"/>
    <w:rsid w:val="003A57FE"/>
    <w:rsid w:val="003B0035"/>
    <w:rsid w:val="003B00C3"/>
    <w:rsid w:val="003B34EE"/>
    <w:rsid w:val="003B49C8"/>
    <w:rsid w:val="003B690C"/>
    <w:rsid w:val="003B6AA4"/>
    <w:rsid w:val="003B6EB2"/>
    <w:rsid w:val="003B767C"/>
    <w:rsid w:val="003C035C"/>
    <w:rsid w:val="003C0EE6"/>
    <w:rsid w:val="003C104D"/>
    <w:rsid w:val="003C2405"/>
    <w:rsid w:val="003C52A6"/>
    <w:rsid w:val="003C5B5D"/>
    <w:rsid w:val="003C5CBE"/>
    <w:rsid w:val="003D08BE"/>
    <w:rsid w:val="003D31E1"/>
    <w:rsid w:val="003D4719"/>
    <w:rsid w:val="003D4BCD"/>
    <w:rsid w:val="003D560F"/>
    <w:rsid w:val="003D6F32"/>
    <w:rsid w:val="003D73D6"/>
    <w:rsid w:val="003D7799"/>
    <w:rsid w:val="003E1CB5"/>
    <w:rsid w:val="003E7C25"/>
    <w:rsid w:val="003F00BD"/>
    <w:rsid w:val="003F0855"/>
    <w:rsid w:val="003F28AE"/>
    <w:rsid w:val="003F2D3F"/>
    <w:rsid w:val="003F64D1"/>
    <w:rsid w:val="00402516"/>
    <w:rsid w:val="00403E02"/>
    <w:rsid w:val="004046B2"/>
    <w:rsid w:val="00404C77"/>
    <w:rsid w:val="00405922"/>
    <w:rsid w:val="00405AA1"/>
    <w:rsid w:val="00405C91"/>
    <w:rsid w:val="0040664F"/>
    <w:rsid w:val="00406701"/>
    <w:rsid w:val="004101E9"/>
    <w:rsid w:val="00410F8F"/>
    <w:rsid w:val="00411054"/>
    <w:rsid w:val="00412716"/>
    <w:rsid w:val="00413809"/>
    <w:rsid w:val="004149C3"/>
    <w:rsid w:val="00414BDB"/>
    <w:rsid w:val="00415805"/>
    <w:rsid w:val="004177C4"/>
    <w:rsid w:val="0042201B"/>
    <w:rsid w:val="004222C3"/>
    <w:rsid w:val="00424DA3"/>
    <w:rsid w:val="00426057"/>
    <w:rsid w:val="004260B7"/>
    <w:rsid w:val="00426387"/>
    <w:rsid w:val="00427552"/>
    <w:rsid w:val="004331CC"/>
    <w:rsid w:val="00434C26"/>
    <w:rsid w:val="00435BD5"/>
    <w:rsid w:val="00440CB1"/>
    <w:rsid w:val="00442056"/>
    <w:rsid w:val="00442F31"/>
    <w:rsid w:val="00443E62"/>
    <w:rsid w:val="00444327"/>
    <w:rsid w:val="00444DDF"/>
    <w:rsid w:val="00446B3E"/>
    <w:rsid w:val="00451C80"/>
    <w:rsid w:val="004521DF"/>
    <w:rsid w:val="004532A8"/>
    <w:rsid w:val="0045394E"/>
    <w:rsid w:val="00454668"/>
    <w:rsid w:val="00461CA9"/>
    <w:rsid w:val="00463BC8"/>
    <w:rsid w:val="00464772"/>
    <w:rsid w:val="004647E7"/>
    <w:rsid w:val="00464E61"/>
    <w:rsid w:val="004650D2"/>
    <w:rsid w:val="00465C58"/>
    <w:rsid w:val="00466582"/>
    <w:rsid w:val="00471BDE"/>
    <w:rsid w:val="00472829"/>
    <w:rsid w:val="0047320B"/>
    <w:rsid w:val="0047368E"/>
    <w:rsid w:val="00474094"/>
    <w:rsid w:val="004750B5"/>
    <w:rsid w:val="004753BF"/>
    <w:rsid w:val="0047566A"/>
    <w:rsid w:val="004801C5"/>
    <w:rsid w:val="004811D9"/>
    <w:rsid w:val="00481B5C"/>
    <w:rsid w:val="00483499"/>
    <w:rsid w:val="00487711"/>
    <w:rsid w:val="00487A19"/>
    <w:rsid w:val="0049092B"/>
    <w:rsid w:val="00491204"/>
    <w:rsid w:val="0049142A"/>
    <w:rsid w:val="00492E96"/>
    <w:rsid w:val="0049308F"/>
    <w:rsid w:val="00494E96"/>
    <w:rsid w:val="004950A8"/>
    <w:rsid w:val="004A01A9"/>
    <w:rsid w:val="004A2316"/>
    <w:rsid w:val="004A4887"/>
    <w:rsid w:val="004A491A"/>
    <w:rsid w:val="004A4AED"/>
    <w:rsid w:val="004B2213"/>
    <w:rsid w:val="004B2643"/>
    <w:rsid w:val="004B3058"/>
    <w:rsid w:val="004B3EDB"/>
    <w:rsid w:val="004B6254"/>
    <w:rsid w:val="004B66CD"/>
    <w:rsid w:val="004B6739"/>
    <w:rsid w:val="004C1365"/>
    <w:rsid w:val="004C15C1"/>
    <w:rsid w:val="004C18A7"/>
    <w:rsid w:val="004C2118"/>
    <w:rsid w:val="004C37DD"/>
    <w:rsid w:val="004C52D9"/>
    <w:rsid w:val="004C549C"/>
    <w:rsid w:val="004C5C15"/>
    <w:rsid w:val="004C7EF4"/>
    <w:rsid w:val="004D0604"/>
    <w:rsid w:val="004D29AC"/>
    <w:rsid w:val="004D3722"/>
    <w:rsid w:val="004D4970"/>
    <w:rsid w:val="004D7E41"/>
    <w:rsid w:val="004E24F9"/>
    <w:rsid w:val="004E2B91"/>
    <w:rsid w:val="004E2C60"/>
    <w:rsid w:val="004E4C2A"/>
    <w:rsid w:val="004E557A"/>
    <w:rsid w:val="004E7051"/>
    <w:rsid w:val="004E7D3E"/>
    <w:rsid w:val="004F029D"/>
    <w:rsid w:val="004F12C2"/>
    <w:rsid w:val="004F5419"/>
    <w:rsid w:val="004F6574"/>
    <w:rsid w:val="0050151D"/>
    <w:rsid w:val="00502B19"/>
    <w:rsid w:val="00502B2F"/>
    <w:rsid w:val="00504A27"/>
    <w:rsid w:val="00504A29"/>
    <w:rsid w:val="00512146"/>
    <w:rsid w:val="0051258F"/>
    <w:rsid w:val="00512F69"/>
    <w:rsid w:val="00513B4F"/>
    <w:rsid w:val="00514093"/>
    <w:rsid w:val="005152A4"/>
    <w:rsid w:val="00520051"/>
    <w:rsid w:val="0052130C"/>
    <w:rsid w:val="005213F9"/>
    <w:rsid w:val="00521F91"/>
    <w:rsid w:val="00523A6B"/>
    <w:rsid w:val="00523AF4"/>
    <w:rsid w:val="00525623"/>
    <w:rsid w:val="005278EE"/>
    <w:rsid w:val="005326BB"/>
    <w:rsid w:val="00532914"/>
    <w:rsid w:val="005330FC"/>
    <w:rsid w:val="005349D8"/>
    <w:rsid w:val="00534FB4"/>
    <w:rsid w:val="0053669C"/>
    <w:rsid w:val="00537F1A"/>
    <w:rsid w:val="00540512"/>
    <w:rsid w:val="0054097F"/>
    <w:rsid w:val="00541326"/>
    <w:rsid w:val="00542203"/>
    <w:rsid w:val="00542ACB"/>
    <w:rsid w:val="0054353F"/>
    <w:rsid w:val="00543994"/>
    <w:rsid w:val="00544758"/>
    <w:rsid w:val="00545A73"/>
    <w:rsid w:val="00545C52"/>
    <w:rsid w:val="005502A6"/>
    <w:rsid w:val="00550426"/>
    <w:rsid w:val="00550C38"/>
    <w:rsid w:val="0055119B"/>
    <w:rsid w:val="00560885"/>
    <w:rsid w:val="00563B9E"/>
    <w:rsid w:val="0056522F"/>
    <w:rsid w:val="00566438"/>
    <w:rsid w:val="005678FC"/>
    <w:rsid w:val="00570A48"/>
    <w:rsid w:val="00570EFE"/>
    <w:rsid w:val="00571D53"/>
    <w:rsid w:val="005723B7"/>
    <w:rsid w:val="0057293C"/>
    <w:rsid w:val="00572C06"/>
    <w:rsid w:val="00573C66"/>
    <w:rsid w:val="00573D1E"/>
    <w:rsid w:val="0057487F"/>
    <w:rsid w:val="005762EB"/>
    <w:rsid w:val="00577B57"/>
    <w:rsid w:val="00577BCE"/>
    <w:rsid w:val="00581FE1"/>
    <w:rsid w:val="0058213A"/>
    <w:rsid w:val="00582204"/>
    <w:rsid w:val="00582773"/>
    <w:rsid w:val="00584F35"/>
    <w:rsid w:val="005879CC"/>
    <w:rsid w:val="005902E2"/>
    <w:rsid w:val="00590340"/>
    <w:rsid w:val="005910CD"/>
    <w:rsid w:val="0059398C"/>
    <w:rsid w:val="00595075"/>
    <w:rsid w:val="005971AA"/>
    <w:rsid w:val="00597FDF"/>
    <w:rsid w:val="005A2367"/>
    <w:rsid w:val="005A2864"/>
    <w:rsid w:val="005A2B27"/>
    <w:rsid w:val="005A2C17"/>
    <w:rsid w:val="005A2C1C"/>
    <w:rsid w:val="005A3532"/>
    <w:rsid w:val="005A4A1B"/>
    <w:rsid w:val="005A617C"/>
    <w:rsid w:val="005A671E"/>
    <w:rsid w:val="005A6D65"/>
    <w:rsid w:val="005B0069"/>
    <w:rsid w:val="005B0CCB"/>
    <w:rsid w:val="005B3199"/>
    <w:rsid w:val="005B456A"/>
    <w:rsid w:val="005B6A96"/>
    <w:rsid w:val="005C1276"/>
    <w:rsid w:val="005C1C86"/>
    <w:rsid w:val="005C2F0E"/>
    <w:rsid w:val="005C32BE"/>
    <w:rsid w:val="005C348D"/>
    <w:rsid w:val="005C39FC"/>
    <w:rsid w:val="005C66FC"/>
    <w:rsid w:val="005D1383"/>
    <w:rsid w:val="005D36A0"/>
    <w:rsid w:val="005D6846"/>
    <w:rsid w:val="005D6D98"/>
    <w:rsid w:val="005D7599"/>
    <w:rsid w:val="005D799D"/>
    <w:rsid w:val="005E13CC"/>
    <w:rsid w:val="005E3CFC"/>
    <w:rsid w:val="005E516E"/>
    <w:rsid w:val="005E616A"/>
    <w:rsid w:val="005E6894"/>
    <w:rsid w:val="005E6A07"/>
    <w:rsid w:val="005E6E3E"/>
    <w:rsid w:val="005E7361"/>
    <w:rsid w:val="005E7870"/>
    <w:rsid w:val="005E792A"/>
    <w:rsid w:val="005E7E7C"/>
    <w:rsid w:val="005F0439"/>
    <w:rsid w:val="005F05D2"/>
    <w:rsid w:val="005F3578"/>
    <w:rsid w:val="005F42EA"/>
    <w:rsid w:val="005F5898"/>
    <w:rsid w:val="005F5B12"/>
    <w:rsid w:val="005F60B3"/>
    <w:rsid w:val="005F7497"/>
    <w:rsid w:val="00600113"/>
    <w:rsid w:val="00600B71"/>
    <w:rsid w:val="00601652"/>
    <w:rsid w:val="00601D65"/>
    <w:rsid w:val="00602E49"/>
    <w:rsid w:val="0060347D"/>
    <w:rsid w:val="00603A3A"/>
    <w:rsid w:val="00604919"/>
    <w:rsid w:val="00605BB5"/>
    <w:rsid w:val="00605EC7"/>
    <w:rsid w:val="006060F0"/>
    <w:rsid w:val="0060684A"/>
    <w:rsid w:val="00606AC9"/>
    <w:rsid w:val="00606FAE"/>
    <w:rsid w:val="00610A36"/>
    <w:rsid w:val="00611893"/>
    <w:rsid w:val="0061191D"/>
    <w:rsid w:val="00612BA4"/>
    <w:rsid w:val="00613810"/>
    <w:rsid w:val="00613CAC"/>
    <w:rsid w:val="00615155"/>
    <w:rsid w:val="00615362"/>
    <w:rsid w:val="00616BDA"/>
    <w:rsid w:val="00617C13"/>
    <w:rsid w:val="0062156A"/>
    <w:rsid w:val="00621E08"/>
    <w:rsid w:val="00622145"/>
    <w:rsid w:val="00622CAC"/>
    <w:rsid w:val="00623054"/>
    <w:rsid w:val="00623EB0"/>
    <w:rsid w:val="00625BC9"/>
    <w:rsid w:val="00626350"/>
    <w:rsid w:val="006265E4"/>
    <w:rsid w:val="0062770F"/>
    <w:rsid w:val="006305BA"/>
    <w:rsid w:val="006325CA"/>
    <w:rsid w:val="00633FF6"/>
    <w:rsid w:val="0063423E"/>
    <w:rsid w:val="00636174"/>
    <w:rsid w:val="00636462"/>
    <w:rsid w:val="00636F15"/>
    <w:rsid w:val="006412DE"/>
    <w:rsid w:val="006425DD"/>
    <w:rsid w:val="00642658"/>
    <w:rsid w:val="0064325E"/>
    <w:rsid w:val="00643C02"/>
    <w:rsid w:val="00643F91"/>
    <w:rsid w:val="00643F9F"/>
    <w:rsid w:val="00652369"/>
    <w:rsid w:val="00655891"/>
    <w:rsid w:val="006566E8"/>
    <w:rsid w:val="00656A68"/>
    <w:rsid w:val="00656F6D"/>
    <w:rsid w:val="00661693"/>
    <w:rsid w:val="00667C27"/>
    <w:rsid w:val="00670103"/>
    <w:rsid w:val="006707AB"/>
    <w:rsid w:val="006718EA"/>
    <w:rsid w:val="0067238B"/>
    <w:rsid w:val="00673F24"/>
    <w:rsid w:val="0067484B"/>
    <w:rsid w:val="006754B9"/>
    <w:rsid w:val="00677B2E"/>
    <w:rsid w:val="00677F31"/>
    <w:rsid w:val="00682443"/>
    <w:rsid w:val="00683740"/>
    <w:rsid w:val="00686CEC"/>
    <w:rsid w:val="00686D26"/>
    <w:rsid w:val="00687535"/>
    <w:rsid w:val="00690FA4"/>
    <w:rsid w:val="00691870"/>
    <w:rsid w:val="006919ED"/>
    <w:rsid w:val="00692F47"/>
    <w:rsid w:val="00694BC0"/>
    <w:rsid w:val="006961A9"/>
    <w:rsid w:val="006974B0"/>
    <w:rsid w:val="006977F4"/>
    <w:rsid w:val="006A1058"/>
    <w:rsid w:val="006A1AEE"/>
    <w:rsid w:val="006A1D2F"/>
    <w:rsid w:val="006A1DFB"/>
    <w:rsid w:val="006A2E2D"/>
    <w:rsid w:val="006A4E33"/>
    <w:rsid w:val="006A5258"/>
    <w:rsid w:val="006A6DAE"/>
    <w:rsid w:val="006B0410"/>
    <w:rsid w:val="006B0428"/>
    <w:rsid w:val="006B08F9"/>
    <w:rsid w:val="006B0F2C"/>
    <w:rsid w:val="006B1036"/>
    <w:rsid w:val="006B3D5E"/>
    <w:rsid w:val="006B4545"/>
    <w:rsid w:val="006B4ECA"/>
    <w:rsid w:val="006B7205"/>
    <w:rsid w:val="006B7333"/>
    <w:rsid w:val="006C0173"/>
    <w:rsid w:val="006C05DD"/>
    <w:rsid w:val="006C0CF0"/>
    <w:rsid w:val="006C0E48"/>
    <w:rsid w:val="006C3115"/>
    <w:rsid w:val="006C33C9"/>
    <w:rsid w:val="006C3FE7"/>
    <w:rsid w:val="006C4402"/>
    <w:rsid w:val="006C4403"/>
    <w:rsid w:val="006C535E"/>
    <w:rsid w:val="006C586D"/>
    <w:rsid w:val="006C61B7"/>
    <w:rsid w:val="006C6E5F"/>
    <w:rsid w:val="006D0AA9"/>
    <w:rsid w:val="006D1F1F"/>
    <w:rsid w:val="006D3DCE"/>
    <w:rsid w:val="006D50EC"/>
    <w:rsid w:val="006D51B9"/>
    <w:rsid w:val="006D62D6"/>
    <w:rsid w:val="006D641C"/>
    <w:rsid w:val="006D6DA7"/>
    <w:rsid w:val="006D703F"/>
    <w:rsid w:val="006E07F9"/>
    <w:rsid w:val="006E0D18"/>
    <w:rsid w:val="006E0DD6"/>
    <w:rsid w:val="006E29D8"/>
    <w:rsid w:val="006E3643"/>
    <w:rsid w:val="006E3C90"/>
    <w:rsid w:val="006E46EE"/>
    <w:rsid w:val="006E47B9"/>
    <w:rsid w:val="006E7666"/>
    <w:rsid w:val="006F1A78"/>
    <w:rsid w:val="006F39D4"/>
    <w:rsid w:val="006F4CD7"/>
    <w:rsid w:val="006F61A8"/>
    <w:rsid w:val="006F662E"/>
    <w:rsid w:val="006F6B28"/>
    <w:rsid w:val="006F6E85"/>
    <w:rsid w:val="006F7D2B"/>
    <w:rsid w:val="007010B3"/>
    <w:rsid w:val="0070202E"/>
    <w:rsid w:val="007035E8"/>
    <w:rsid w:val="00705E4C"/>
    <w:rsid w:val="00706F55"/>
    <w:rsid w:val="00707A46"/>
    <w:rsid w:val="00712E98"/>
    <w:rsid w:val="00715B48"/>
    <w:rsid w:val="00720066"/>
    <w:rsid w:val="007213B8"/>
    <w:rsid w:val="00721C7D"/>
    <w:rsid w:val="00724163"/>
    <w:rsid w:val="0072460E"/>
    <w:rsid w:val="007247AF"/>
    <w:rsid w:val="00724A92"/>
    <w:rsid w:val="007256A3"/>
    <w:rsid w:val="00726C1C"/>
    <w:rsid w:val="00727BCF"/>
    <w:rsid w:val="007311FA"/>
    <w:rsid w:val="00731FEC"/>
    <w:rsid w:val="007323B3"/>
    <w:rsid w:val="00733928"/>
    <w:rsid w:val="00733C0D"/>
    <w:rsid w:val="0073444F"/>
    <w:rsid w:val="0073482F"/>
    <w:rsid w:val="007349A8"/>
    <w:rsid w:val="00736D10"/>
    <w:rsid w:val="00740D09"/>
    <w:rsid w:val="00741808"/>
    <w:rsid w:val="00741A16"/>
    <w:rsid w:val="00741ED4"/>
    <w:rsid w:val="00743F9E"/>
    <w:rsid w:val="00744FA5"/>
    <w:rsid w:val="00746BBA"/>
    <w:rsid w:val="007503DA"/>
    <w:rsid w:val="00752913"/>
    <w:rsid w:val="00754904"/>
    <w:rsid w:val="00754B8E"/>
    <w:rsid w:val="007565AB"/>
    <w:rsid w:val="00756B8E"/>
    <w:rsid w:val="00757CDF"/>
    <w:rsid w:val="00761928"/>
    <w:rsid w:val="00763DC8"/>
    <w:rsid w:val="007672C1"/>
    <w:rsid w:val="0077070E"/>
    <w:rsid w:val="00780677"/>
    <w:rsid w:val="00781898"/>
    <w:rsid w:val="00782B7D"/>
    <w:rsid w:val="007846F5"/>
    <w:rsid w:val="00784792"/>
    <w:rsid w:val="0078723B"/>
    <w:rsid w:val="0078750C"/>
    <w:rsid w:val="0079101B"/>
    <w:rsid w:val="007914E1"/>
    <w:rsid w:val="00791E6B"/>
    <w:rsid w:val="00796B22"/>
    <w:rsid w:val="00796E78"/>
    <w:rsid w:val="007971D3"/>
    <w:rsid w:val="007A2A87"/>
    <w:rsid w:val="007A4B7A"/>
    <w:rsid w:val="007A62C5"/>
    <w:rsid w:val="007A6AC5"/>
    <w:rsid w:val="007A752D"/>
    <w:rsid w:val="007B420F"/>
    <w:rsid w:val="007B5F44"/>
    <w:rsid w:val="007C007D"/>
    <w:rsid w:val="007C2549"/>
    <w:rsid w:val="007C3F32"/>
    <w:rsid w:val="007C4EDD"/>
    <w:rsid w:val="007D11D9"/>
    <w:rsid w:val="007D11EB"/>
    <w:rsid w:val="007D14BA"/>
    <w:rsid w:val="007D2834"/>
    <w:rsid w:val="007D4283"/>
    <w:rsid w:val="007D4452"/>
    <w:rsid w:val="007D7343"/>
    <w:rsid w:val="007E03F5"/>
    <w:rsid w:val="007E1547"/>
    <w:rsid w:val="007E1CD8"/>
    <w:rsid w:val="007E1FAF"/>
    <w:rsid w:val="007E2021"/>
    <w:rsid w:val="007E3701"/>
    <w:rsid w:val="007E374C"/>
    <w:rsid w:val="007E3BA3"/>
    <w:rsid w:val="007E4BBF"/>
    <w:rsid w:val="007E4E5D"/>
    <w:rsid w:val="007E4ECA"/>
    <w:rsid w:val="007E5005"/>
    <w:rsid w:val="007E5657"/>
    <w:rsid w:val="007E5925"/>
    <w:rsid w:val="007E79BE"/>
    <w:rsid w:val="007F084A"/>
    <w:rsid w:val="007F09D3"/>
    <w:rsid w:val="007F11C1"/>
    <w:rsid w:val="007F40A3"/>
    <w:rsid w:val="00800C69"/>
    <w:rsid w:val="0080131A"/>
    <w:rsid w:val="0080159D"/>
    <w:rsid w:val="0080428A"/>
    <w:rsid w:val="0080519F"/>
    <w:rsid w:val="00806C2D"/>
    <w:rsid w:val="00806EDF"/>
    <w:rsid w:val="00807A44"/>
    <w:rsid w:val="00810860"/>
    <w:rsid w:val="00812293"/>
    <w:rsid w:val="00812BB0"/>
    <w:rsid w:val="0081422F"/>
    <w:rsid w:val="0081434C"/>
    <w:rsid w:val="0081454F"/>
    <w:rsid w:val="008149A6"/>
    <w:rsid w:val="008149DB"/>
    <w:rsid w:val="00815188"/>
    <w:rsid w:val="00816AAF"/>
    <w:rsid w:val="008170B2"/>
    <w:rsid w:val="0081742A"/>
    <w:rsid w:val="008206F9"/>
    <w:rsid w:val="00820773"/>
    <w:rsid w:val="00820A9F"/>
    <w:rsid w:val="008210FB"/>
    <w:rsid w:val="00821A05"/>
    <w:rsid w:val="00821B04"/>
    <w:rsid w:val="00821B1F"/>
    <w:rsid w:val="00822D32"/>
    <w:rsid w:val="00824D25"/>
    <w:rsid w:val="0082618A"/>
    <w:rsid w:val="00827C1F"/>
    <w:rsid w:val="00827C25"/>
    <w:rsid w:val="00827FD8"/>
    <w:rsid w:val="008312C5"/>
    <w:rsid w:val="008318DF"/>
    <w:rsid w:val="00833D7C"/>
    <w:rsid w:val="008362CE"/>
    <w:rsid w:val="0084068C"/>
    <w:rsid w:val="008425D7"/>
    <w:rsid w:val="00842954"/>
    <w:rsid w:val="00842EC1"/>
    <w:rsid w:val="008451E5"/>
    <w:rsid w:val="00846A04"/>
    <w:rsid w:val="008521E7"/>
    <w:rsid w:val="00853969"/>
    <w:rsid w:val="00853D60"/>
    <w:rsid w:val="00854B43"/>
    <w:rsid w:val="00854F65"/>
    <w:rsid w:val="008572DE"/>
    <w:rsid w:val="00860CAC"/>
    <w:rsid w:val="00861FD3"/>
    <w:rsid w:val="008629BF"/>
    <w:rsid w:val="00862A59"/>
    <w:rsid w:val="00865B4D"/>
    <w:rsid w:val="008661D4"/>
    <w:rsid w:val="008735E3"/>
    <w:rsid w:val="008754AC"/>
    <w:rsid w:val="00875DED"/>
    <w:rsid w:val="008763BF"/>
    <w:rsid w:val="00877BF0"/>
    <w:rsid w:val="008803A7"/>
    <w:rsid w:val="00880E9A"/>
    <w:rsid w:val="00880F88"/>
    <w:rsid w:val="0088218C"/>
    <w:rsid w:val="00882C9B"/>
    <w:rsid w:val="00882E79"/>
    <w:rsid w:val="008842E6"/>
    <w:rsid w:val="00884305"/>
    <w:rsid w:val="008853DF"/>
    <w:rsid w:val="00887F26"/>
    <w:rsid w:val="00893522"/>
    <w:rsid w:val="008935AD"/>
    <w:rsid w:val="00893B1D"/>
    <w:rsid w:val="00895EE8"/>
    <w:rsid w:val="00896EDA"/>
    <w:rsid w:val="0089789B"/>
    <w:rsid w:val="008A12C9"/>
    <w:rsid w:val="008A1FAD"/>
    <w:rsid w:val="008A2866"/>
    <w:rsid w:val="008A2A64"/>
    <w:rsid w:val="008A3389"/>
    <w:rsid w:val="008A567D"/>
    <w:rsid w:val="008A5D9D"/>
    <w:rsid w:val="008A7119"/>
    <w:rsid w:val="008A7C90"/>
    <w:rsid w:val="008B2073"/>
    <w:rsid w:val="008B3B8E"/>
    <w:rsid w:val="008B53FF"/>
    <w:rsid w:val="008B5737"/>
    <w:rsid w:val="008B5E5D"/>
    <w:rsid w:val="008B6A55"/>
    <w:rsid w:val="008B7505"/>
    <w:rsid w:val="008B77F9"/>
    <w:rsid w:val="008C0D2D"/>
    <w:rsid w:val="008C23B0"/>
    <w:rsid w:val="008C2524"/>
    <w:rsid w:val="008C4388"/>
    <w:rsid w:val="008C64E1"/>
    <w:rsid w:val="008C6551"/>
    <w:rsid w:val="008C6C1A"/>
    <w:rsid w:val="008C70D5"/>
    <w:rsid w:val="008D0483"/>
    <w:rsid w:val="008D0837"/>
    <w:rsid w:val="008D11EB"/>
    <w:rsid w:val="008D16C7"/>
    <w:rsid w:val="008D7B80"/>
    <w:rsid w:val="008D7E16"/>
    <w:rsid w:val="008E08AB"/>
    <w:rsid w:val="008E0D0C"/>
    <w:rsid w:val="008E23BF"/>
    <w:rsid w:val="008E2957"/>
    <w:rsid w:val="008E2EF9"/>
    <w:rsid w:val="008E31D4"/>
    <w:rsid w:val="008E3E13"/>
    <w:rsid w:val="008E44B8"/>
    <w:rsid w:val="008E51E0"/>
    <w:rsid w:val="008F349E"/>
    <w:rsid w:val="008F444B"/>
    <w:rsid w:val="008F4C5C"/>
    <w:rsid w:val="008F4F77"/>
    <w:rsid w:val="008F5684"/>
    <w:rsid w:val="008F7633"/>
    <w:rsid w:val="008F7743"/>
    <w:rsid w:val="00900C1D"/>
    <w:rsid w:val="0090145D"/>
    <w:rsid w:val="0090156A"/>
    <w:rsid w:val="0090171D"/>
    <w:rsid w:val="00903656"/>
    <w:rsid w:val="009037E6"/>
    <w:rsid w:val="00907E2A"/>
    <w:rsid w:val="0091306B"/>
    <w:rsid w:val="00913556"/>
    <w:rsid w:val="00913C4D"/>
    <w:rsid w:val="009144C4"/>
    <w:rsid w:val="00916290"/>
    <w:rsid w:val="009167AB"/>
    <w:rsid w:val="00916BF9"/>
    <w:rsid w:val="00921173"/>
    <w:rsid w:val="00921A73"/>
    <w:rsid w:val="0092214F"/>
    <w:rsid w:val="00922E3B"/>
    <w:rsid w:val="00923841"/>
    <w:rsid w:val="0092445D"/>
    <w:rsid w:val="00925A55"/>
    <w:rsid w:val="009263B6"/>
    <w:rsid w:val="00926489"/>
    <w:rsid w:val="00927911"/>
    <w:rsid w:val="00932A6E"/>
    <w:rsid w:val="00933A38"/>
    <w:rsid w:val="00934BA6"/>
    <w:rsid w:val="00935CE9"/>
    <w:rsid w:val="00936907"/>
    <w:rsid w:val="00936B59"/>
    <w:rsid w:val="0093703D"/>
    <w:rsid w:val="0094150F"/>
    <w:rsid w:val="00941B32"/>
    <w:rsid w:val="00943067"/>
    <w:rsid w:val="009444F3"/>
    <w:rsid w:val="009464D2"/>
    <w:rsid w:val="009464D7"/>
    <w:rsid w:val="009474ED"/>
    <w:rsid w:val="009509E6"/>
    <w:rsid w:val="00953371"/>
    <w:rsid w:val="009538C6"/>
    <w:rsid w:val="00956651"/>
    <w:rsid w:val="00957E18"/>
    <w:rsid w:val="0096020A"/>
    <w:rsid w:val="00962532"/>
    <w:rsid w:val="0096374B"/>
    <w:rsid w:val="009637FF"/>
    <w:rsid w:val="00964C40"/>
    <w:rsid w:val="009665D5"/>
    <w:rsid w:val="00967666"/>
    <w:rsid w:val="009676D2"/>
    <w:rsid w:val="00967A27"/>
    <w:rsid w:val="00972A51"/>
    <w:rsid w:val="00973114"/>
    <w:rsid w:val="00974125"/>
    <w:rsid w:val="0097521D"/>
    <w:rsid w:val="00976670"/>
    <w:rsid w:val="00976C77"/>
    <w:rsid w:val="0098057A"/>
    <w:rsid w:val="00982B1B"/>
    <w:rsid w:val="0098458C"/>
    <w:rsid w:val="00985F86"/>
    <w:rsid w:val="00990719"/>
    <w:rsid w:val="00993021"/>
    <w:rsid w:val="00993E09"/>
    <w:rsid w:val="009967E8"/>
    <w:rsid w:val="0099688D"/>
    <w:rsid w:val="009A2B24"/>
    <w:rsid w:val="009A33D4"/>
    <w:rsid w:val="009A4B83"/>
    <w:rsid w:val="009A52C2"/>
    <w:rsid w:val="009A6414"/>
    <w:rsid w:val="009B0F8F"/>
    <w:rsid w:val="009B27A5"/>
    <w:rsid w:val="009B3597"/>
    <w:rsid w:val="009B6EDA"/>
    <w:rsid w:val="009C0BF4"/>
    <w:rsid w:val="009C1668"/>
    <w:rsid w:val="009C1EDE"/>
    <w:rsid w:val="009C282B"/>
    <w:rsid w:val="009C4648"/>
    <w:rsid w:val="009C4AD5"/>
    <w:rsid w:val="009C4AE1"/>
    <w:rsid w:val="009C503F"/>
    <w:rsid w:val="009C71E4"/>
    <w:rsid w:val="009C744F"/>
    <w:rsid w:val="009C7F48"/>
    <w:rsid w:val="009D12E8"/>
    <w:rsid w:val="009D15EA"/>
    <w:rsid w:val="009D1E67"/>
    <w:rsid w:val="009D2177"/>
    <w:rsid w:val="009D25EF"/>
    <w:rsid w:val="009D2CFF"/>
    <w:rsid w:val="009D3ABF"/>
    <w:rsid w:val="009D4FB9"/>
    <w:rsid w:val="009D5588"/>
    <w:rsid w:val="009E6013"/>
    <w:rsid w:val="009E62E9"/>
    <w:rsid w:val="009E78D5"/>
    <w:rsid w:val="009F156A"/>
    <w:rsid w:val="009F1E15"/>
    <w:rsid w:val="009F41B4"/>
    <w:rsid w:val="009F559C"/>
    <w:rsid w:val="009F63A9"/>
    <w:rsid w:val="009F7AAE"/>
    <w:rsid w:val="00A03C4F"/>
    <w:rsid w:val="00A041E9"/>
    <w:rsid w:val="00A07AB4"/>
    <w:rsid w:val="00A11E9F"/>
    <w:rsid w:val="00A12EF9"/>
    <w:rsid w:val="00A12F8A"/>
    <w:rsid w:val="00A13ADA"/>
    <w:rsid w:val="00A162F8"/>
    <w:rsid w:val="00A20FAD"/>
    <w:rsid w:val="00A219FD"/>
    <w:rsid w:val="00A220A4"/>
    <w:rsid w:val="00A22256"/>
    <w:rsid w:val="00A22DD9"/>
    <w:rsid w:val="00A254B9"/>
    <w:rsid w:val="00A25B04"/>
    <w:rsid w:val="00A27E7E"/>
    <w:rsid w:val="00A30C58"/>
    <w:rsid w:val="00A3138E"/>
    <w:rsid w:val="00A32844"/>
    <w:rsid w:val="00A32C25"/>
    <w:rsid w:val="00A34506"/>
    <w:rsid w:val="00A36A1E"/>
    <w:rsid w:val="00A407EC"/>
    <w:rsid w:val="00A40EA1"/>
    <w:rsid w:val="00A412C0"/>
    <w:rsid w:val="00A41694"/>
    <w:rsid w:val="00A42EF7"/>
    <w:rsid w:val="00A43AAE"/>
    <w:rsid w:val="00A43CC0"/>
    <w:rsid w:val="00A43F7A"/>
    <w:rsid w:val="00A4440E"/>
    <w:rsid w:val="00A449AE"/>
    <w:rsid w:val="00A453C1"/>
    <w:rsid w:val="00A50CE9"/>
    <w:rsid w:val="00A520EF"/>
    <w:rsid w:val="00A5390B"/>
    <w:rsid w:val="00A53E24"/>
    <w:rsid w:val="00A56067"/>
    <w:rsid w:val="00A5606B"/>
    <w:rsid w:val="00A57828"/>
    <w:rsid w:val="00A63BD0"/>
    <w:rsid w:val="00A64937"/>
    <w:rsid w:val="00A653A8"/>
    <w:rsid w:val="00A654D5"/>
    <w:rsid w:val="00A65EDC"/>
    <w:rsid w:val="00A66F8A"/>
    <w:rsid w:val="00A67797"/>
    <w:rsid w:val="00A7079A"/>
    <w:rsid w:val="00A7105D"/>
    <w:rsid w:val="00A72CF7"/>
    <w:rsid w:val="00A72DAD"/>
    <w:rsid w:val="00A73D3C"/>
    <w:rsid w:val="00A746E1"/>
    <w:rsid w:val="00A7493F"/>
    <w:rsid w:val="00A754A2"/>
    <w:rsid w:val="00A75B10"/>
    <w:rsid w:val="00A75F56"/>
    <w:rsid w:val="00A762EA"/>
    <w:rsid w:val="00A771CF"/>
    <w:rsid w:val="00A77524"/>
    <w:rsid w:val="00A77884"/>
    <w:rsid w:val="00A80EBA"/>
    <w:rsid w:val="00A825D7"/>
    <w:rsid w:val="00A849AF"/>
    <w:rsid w:val="00A85129"/>
    <w:rsid w:val="00A852B7"/>
    <w:rsid w:val="00A86714"/>
    <w:rsid w:val="00A901DA"/>
    <w:rsid w:val="00A90B3B"/>
    <w:rsid w:val="00A90D50"/>
    <w:rsid w:val="00A9240D"/>
    <w:rsid w:val="00A93B6B"/>
    <w:rsid w:val="00A9584F"/>
    <w:rsid w:val="00A96E3B"/>
    <w:rsid w:val="00A96FED"/>
    <w:rsid w:val="00A9757B"/>
    <w:rsid w:val="00AA03D6"/>
    <w:rsid w:val="00AA2654"/>
    <w:rsid w:val="00AA2AE3"/>
    <w:rsid w:val="00AA5947"/>
    <w:rsid w:val="00AA6531"/>
    <w:rsid w:val="00AA73D4"/>
    <w:rsid w:val="00AA76D3"/>
    <w:rsid w:val="00AA79F1"/>
    <w:rsid w:val="00AA7BF9"/>
    <w:rsid w:val="00AA7D67"/>
    <w:rsid w:val="00AB1245"/>
    <w:rsid w:val="00AB3F6B"/>
    <w:rsid w:val="00AB4D00"/>
    <w:rsid w:val="00AB6600"/>
    <w:rsid w:val="00AC0509"/>
    <w:rsid w:val="00AC0936"/>
    <w:rsid w:val="00AC0BB9"/>
    <w:rsid w:val="00AC10D6"/>
    <w:rsid w:val="00AC288A"/>
    <w:rsid w:val="00AC2DAB"/>
    <w:rsid w:val="00AC4E0D"/>
    <w:rsid w:val="00AC5074"/>
    <w:rsid w:val="00AC524A"/>
    <w:rsid w:val="00AC553F"/>
    <w:rsid w:val="00AC729F"/>
    <w:rsid w:val="00AC7C4C"/>
    <w:rsid w:val="00AD42D7"/>
    <w:rsid w:val="00AD4BE3"/>
    <w:rsid w:val="00AD4C47"/>
    <w:rsid w:val="00AD5B5D"/>
    <w:rsid w:val="00AD744B"/>
    <w:rsid w:val="00AD76F3"/>
    <w:rsid w:val="00AE13C6"/>
    <w:rsid w:val="00AE2C24"/>
    <w:rsid w:val="00AE44BC"/>
    <w:rsid w:val="00AE72C7"/>
    <w:rsid w:val="00AF0A1E"/>
    <w:rsid w:val="00AF1B7A"/>
    <w:rsid w:val="00AF31D1"/>
    <w:rsid w:val="00AF4D3D"/>
    <w:rsid w:val="00AF654A"/>
    <w:rsid w:val="00B01457"/>
    <w:rsid w:val="00B02272"/>
    <w:rsid w:val="00B026E5"/>
    <w:rsid w:val="00B035B0"/>
    <w:rsid w:val="00B0439D"/>
    <w:rsid w:val="00B0461C"/>
    <w:rsid w:val="00B04EC0"/>
    <w:rsid w:val="00B0649F"/>
    <w:rsid w:val="00B064B0"/>
    <w:rsid w:val="00B11248"/>
    <w:rsid w:val="00B139B1"/>
    <w:rsid w:val="00B142A8"/>
    <w:rsid w:val="00B21131"/>
    <w:rsid w:val="00B2237B"/>
    <w:rsid w:val="00B25098"/>
    <w:rsid w:val="00B25FD3"/>
    <w:rsid w:val="00B26151"/>
    <w:rsid w:val="00B26806"/>
    <w:rsid w:val="00B278F4"/>
    <w:rsid w:val="00B30C40"/>
    <w:rsid w:val="00B310C2"/>
    <w:rsid w:val="00B32CAB"/>
    <w:rsid w:val="00B33F41"/>
    <w:rsid w:val="00B36C58"/>
    <w:rsid w:val="00B406FD"/>
    <w:rsid w:val="00B413AE"/>
    <w:rsid w:val="00B41834"/>
    <w:rsid w:val="00B421A9"/>
    <w:rsid w:val="00B42B0A"/>
    <w:rsid w:val="00B45025"/>
    <w:rsid w:val="00B45E16"/>
    <w:rsid w:val="00B5245F"/>
    <w:rsid w:val="00B54A63"/>
    <w:rsid w:val="00B5540A"/>
    <w:rsid w:val="00B5606E"/>
    <w:rsid w:val="00B603C6"/>
    <w:rsid w:val="00B61E73"/>
    <w:rsid w:val="00B62722"/>
    <w:rsid w:val="00B637FE"/>
    <w:rsid w:val="00B63B48"/>
    <w:rsid w:val="00B6475A"/>
    <w:rsid w:val="00B669EC"/>
    <w:rsid w:val="00B705D7"/>
    <w:rsid w:val="00B706C5"/>
    <w:rsid w:val="00B71ACF"/>
    <w:rsid w:val="00B75307"/>
    <w:rsid w:val="00B7681C"/>
    <w:rsid w:val="00B8042F"/>
    <w:rsid w:val="00B816FF"/>
    <w:rsid w:val="00B81811"/>
    <w:rsid w:val="00B81D27"/>
    <w:rsid w:val="00B81D33"/>
    <w:rsid w:val="00B82516"/>
    <w:rsid w:val="00B83223"/>
    <w:rsid w:val="00B83C2E"/>
    <w:rsid w:val="00B8418C"/>
    <w:rsid w:val="00B8773C"/>
    <w:rsid w:val="00B9082A"/>
    <w:rsid w:val="00B90A31"/>
    <w:rsid w:val="00B90E1E"/>
    <w:rsid w:val="00B93534"/>
    <w:rsid w:val="00B935A5"/>
    <w:rsid w:val="00B943B8"/>
    <w:rsid w:val="00B96251"/>
    <w:rsid w:val="00B97588"/>
    <w:rsid w:val="00BA1994"/>
    <w:rsid w:val="00BA66BF"/>
    <w:rsid w:val="00BA6F1A"/>
    <w:rsid w:val="00BA7C39"/>
    <w:rsid w:val="00BB198A"/>
    <w:rsid w:val="00BB205D"/>
    <w:rsid w:val="00BB2AF8"/>
    <w:rsid w:val="00BB3FC7"/>
    <w:rsid w:val="00BB4599"/>
    <w:rsid w:val="00BB45E0"/>
    <w:rsid w:val="00BB585A"/>
    <w:rsid w:val="00BB62E8"/>
    <w:rsid w:val="00BC31A3"/>
    <w:rsid w:val="00BC4CF1"/>
    <w:rsid w:val="00BC5DB0"/>
    <w:rsid w:val="00BC62AF"/>
    <w:rsid w:val="00BC66D1"/>
    <w:rsid w:val="00BD00B9"/>
    <w:rsid w:val="00BD0113"/>
    <w:rsid w:val="00BD20EA"/>
    <w:rsid w:val="00BD3F9E"/>
    <w:rsid w:val="00BD47A5"/>
    <w:rsid w:val="00BD4AEF"/>
    <w:rsid w:val="00BD5044"/>
    <w:rsid w:val="00BD519F"/>
    <w:rsid w:val="00BD74F8"/>
    <w:rsid w:val="00BD7BA2"/>
    <w:rsid w:val="00BE04C8"/>
    <w:rsid w:val="00BE1118"/>
    <w:rsid w:val="00BE24B0"/>
    <w:rsid w:val="00BE3088"/>
    <w:rsid w:val="00BE6CED"/>
    <w:rsid w:val="00BF03E8"/>
    <w:rsid w:val="00BF09A5"/>
    <w:rsid w:val="00BF3CC5"/>
    <w:rsid w:val="00BF4FF8"/>
    <w:rsid w:val="00BF6DB0"/>
    <w:rsid w:val="00BF79D1"/>
    <w:rsid w:val="00C02459"/>
    <w:rsid w:val="00C030B0"/>
    <w:rsid w:val="00C03BAF"/>
    <w:rsid w:val="00C07546"/>
    <w:rsid w:val="00C078BE"/>
    <w:rsid w:val="00C11648"/>
    <w:rsid w:val="00C13609"/>
    <w:rsid w:val="00C13F76"/>
    <w:rsid w:val="00C1576D"/>
    <w:rsid w:val="00C159E9"/>
    <w:rsid w:val="00C1755E"/>
    <w:rsid w:val="00C207F1"/>
    <w:rsid w:val="00C2299B"/>
    <w:rsid w:val="00C26921"/>
    <w:rsid w:val="00C2740D"/>
    <w:rsid w:val="00C27BDA"/>
    <w:rsid w:val="00C31B60"/>
    <w:rsid w:val="00C3303E"/>
    <w:rsid w:val="00C3556A"/>
    <w:rsid w:val="00C36998"/>
    <w:rsid w:val="00C37AF6"/>
    <w:rsid w:val="00C404F6"/>
    <w:rsid w:val="00C40923"/>
    <w:rsid w:val="00C409C4"/>
    <w:rsid w:val="00C4115D"/>
    <w:rsid w:val="00C41AF1"/>
    <w:rsid w:val="00C41BD5"/>
    <w:rsid w:val="00C42411"/>
    <w:rsid w:val="00C42D9D"/>
    <w:rsid w:val="00C42F27"/>
    <w:rsid w:val="00C43C17"/>
    <w:rsid w:val="00C470B6"/>
    <w:rsid w:val="00C474FD"/>
    <w:rsid w:val="00C47B5E"/>
    <w:rsid w:val="00C50854"/>
    <w:rsid w:val="00C51B5B"/>
    <w:rsid w:val="00C52CDE"/>
    <w:rsid w:val="00C530D9"/>
    <w:rsid w:val="00C55C64"/>
    <w:rsid w:val="00C55E74"/>
    <w:rsid w:val="00C5653B"/>
    <w:rsid w:val="00C565FC"/>
    <w:rsid w:val="00C56C45"/>
    <w:rsid w:val="00C572D9"/>
    <w:rsid w:val="00C61D74"/>
    <w:rsid w:val="00C62D77"/>
    <w:rsid w:val="00C64C72"/>
    <w:rsid w:val="00C650F2"/>
    <w:rsid w:val="00C70B44"/>
    <w:rsid w:val="00C70C18"/>
    <w:rsid w:val="00C719F6"/>
    <w:rsid w:val="00C72277"/>
    <w:rsid w:val="00C7319A"/>
    <w:rsid w:val="00C73301"/>
    <w:rsid w:val="00C7737B"/>
    <w:rsid w:val="00C777D3"/>
    <w:rsid w:val="00C778AA"/>
    <w:rsid w:val="00C82444"/>
    <w:rsid w:val="00C827F9"/>
    <w:rsid w:val="00C82F84"/>
    <w:rsid w:val="00C84370"/>
    <w:rsid w:val="00C86F54"/>
    <w:rsid w:val="00C9061D"/>
    <w:rsid w:val="00C929E9"/>
    <w:rsid w:val="00C9338A"/>
    <w:rsid w:val="00C956D1"/>
    <w:rsid w:val="00C96158"/>
    <w:rsid w:val="00C969AD"/>
    <w:rsid w:val="00CA6192"/>
    <w:rsid w:val="00CA681E"/>
    <w:rsid w:val="00CB2C42"/>
    <w:rsid w:val="00CB3503"/>
    <w:rsid w:val="00CB36F5"/>
    <w:rsid w:val="00CB3C3C"/>
    <w:rsid w:val="00CB55FF"/>
    <w:rsid w:val="00CB6736"/>
    <w:rsid w:val="00CC0176"/>
    <w:rsid w:val="00CC15ED"/>
    <w:rsid w:val="00CC37BE"/>
    <w:rsid w:val="00CC3836"/>
    <w:rsid w:val="00CC6083"/>
    <w:rsid w:val="00CD0599"/>
    <w:rsid w:val="00CD0AF6"/>
    <w:rsid w:val="00CD11CB"/>
    <w:rsid w:val="00CD1853"/>
    <w:rsid w:val="00CD18D2"/>
    <w:rsid w:val="00CD3E65"/>
    <w:rsid w:val="00CD4A47"/>
    <w:rsid w:val="00CD4A9B"/>
    <w:rsid w:val="00CD55FA"/>
    <w:rsid w:val="00CD5810"/>
    <w:rsid w:val="00CD603C"/>
    <w:rsid w:val="00CE10D0"/>
    <w:rsid w:val="00CE1542"/>
    <w:rsid w:val="00CE1FF8"/>
    <w:rsid w:val="00CE2C89"/>
    <w:rsid w:val="00CE4A08"/>
    <w:rsid w:val="00CF01A2"/>
    <w:rsid w:val="00CF117E"/>
    <w:rsid w:val="00CF1253"/>
    <w:rsid w:val="00CF1BAD"/>
    <w:rsid w:val="00CF1FA7"/>
    <w:rsid w:val="00CF202E"/>
    <w:rsid w:val="00CF3336"/>
    <w:rsid w:val="00CF4523"/>
    <w:rsid w:val="00CF47AF"/>
    <w:rsid w:val="00CF4E11"/>
    <w:rsid w:val="00CF720B"/>
    <w:rsid w:val="00D005AF"/>
    <w:rsid w:val="00D0185E"/>
    <w:rsid w:val="00D02D03"/>
    <w:rsid w:val="00D048AA"/>
    <w:rsid w:val="00D060A0"/>
    <w:rsid w:val="00D064E3"/>
    <w:rsid w:val="00D06A60"/>
    <w:rsid w:val="00D077F5"/>
    <w:rsid w:val="00D10D44"/>
    <w:rsid w:val="00D11435"/>
    <w:rsid w:val="00D12C28"/>
    <w:rsid w:val="00D12F74"/>
    <w:rsid w:val="00D139D5"/>
    <w:rsid w:val="00D21AEA"/>
    <w:rsid w:val="00D2283B"/>
    <w:rsid w:val="00D22E5B"/>
    <w:rsid w:val="00D22F3F"/>
    <w:rsid w:val="00D23F79"/>
    <w:rsid w:val="00D26A52"/>
    <w:rsid w:val="00D30F3A"/>
    <w:rsid w:val="00D3186E"/>
    <w:rsid w:val="00D341D7"/>
    <w:rsid w:val="00D359C4"/>
    <w:rsid w:val="00D35D6C"/>
    <w:rsid w:val="00D35D72"/>
    <w:rsid w:val="00D372B4"/>
    <w:rsid w:val="00D40200"/>
    <w:rsid w:val="00D41882"/>
    <w:rsid w:val="00D42C18"/>
    <w:rsid w:val="00D43428"/>
    <w:rsid w:val="00D4584D"/>
    <w:rsid w:val="00D5058A"/>
    <w:rsid w:val="00D532F5"/>
    <w:rsid w:val="00D53FA6"/>
    <w:rsid w:val="00D54B87"/>
    <w:rsid w:val="00D57A18"/>
    <w:rsid w:val="00D6083C"/>
    <w:rsid w:val="00D6411B"/>
    <w:rsid w:val="00D649F8"/>
    <w:rsid w:val="00D64EC2"/>
    <w:rsid w:val="00D65689"/>
    <w:rsid w:val="00D65897"/>
    <w:rsid w:val="00D667CA"/>
    <w:rsid w:val="00D673AE"/>
    <w:rsid w:val="00D702B6"/>
    <w:rsid w:val="00D70D2C"/>
    <w:rsid w:val="00D744EA"/>
    <w:rsid w:val="00D74A06"/>
    <w:rsid w:val="00D756FA"/>
    <w:rsid w:val="00D77B37"/>
    <w:rsid w:val="00D824C6"/>
    <w:rsid w:val="00D83A4B"/>
    <w:rsid w:val="00D866AD"/>
    <w:rsid w:val="00D87758"/>
    <w:rsid w:val="00D90748"/>
    <w:rsid w:val="00D90A14"/>
    <w:rsid w:val="00D91E45"/>
    <w:rsid w:val="00D921C8"/>
    <w:rsid w:val="00D92BB8"/>
    <w:rsid w:val="00D93118"/>
    <w:rsid w:val="00D93639"/>
    <w:rsid w:val="00DA4AE4"/>
    <w:rsid w:val="00DA5E9B"/>
    <w:rsid w:val="00DA61F2"/>
    <w:rsid w:val="00DA6462"/>
    <w:rsid w:val="00DA6D6C"/>
    <w:rsid w:val="00DB238B"/>
    <w:rsid w:val="00DB2438"/>
    <w:rsid w:val="00DB288C"/>
    <w:rsid w:val="00DB6021"/>
    <w:rsid w:val="00DB7277"/>
    <w:rsid w:val="00DB7D32"/>
    <w:rsid w:val="00DB7D39"/>
    <w:rsid w:val="00DC009F"/>
    <w:rsid w:val="00DC2266"/>
    <w:rsid w:val="00DC3850"/>
    <w:rsid w:val="00DC3C34"/>
    <w:rsid w:val="00DC6728"/>
    <w:rsid w:val="00DC6D11"/>
    <w:rsid w:val="00DC6F10"/>
    <w:rsid w:val="00DD0754"/>
    <w:rsid w:val="00DD0E68"/>
    <w:rsid w:val="00DD10B1"/>
    <w:rsid w:val="00DD1181"/>
    <w:rsid w:val="00DD1A93"/>
    <w:rsid w:val="00DD22ED"/>
    <w:rsid w:val="00DD2C05"/>
    <w:rsid w:val="00DD5744"/>
    <w:rsid w:val="00DD5B06"/>
    <w:rsid w:val="00DD5B3E"/>
    <w:rsid w:val="00DE0AEE"/>
    <w:rsid w:val="00DE0D12"/>
    <w:rsid w:val="00DE1BE3"/>
    <w:rsid w:val="00DE418A"/>
    <w:rsid w:val="00DE4305"/>
    <w:rsid w:val="00DE4986"/>
    <w:rsid w:val="00DE4D31"/>
    <w:rsid w:val="00DF0515"/>
    <w:rsid w:val="00DF0F6A"/>
    <w:rsid w:val="00DF15C8"/>
    <w:rsid w:val="00DF179C"/>
    <w:rsid w:val="00DF3034"/>
    <w:rsid w:val="00DF356A"/>
    <w:rsid w:val="00DF3E9E"/>
    <w:rsid w:val="00DF42AE"/>
    <w:rsid w:val="00DF6D7F"/>
    <w:rsid w:val="00E01B9A"/>
    <w:rsid w:val="00E0438E"/>
    <w:rsid w:val="00E04CBB"/>
    <w:rsid w:val="00E053AE"/>
    <w:rsid w:val="00E056C1"/>
    <w:rsid w:val="00E07008"/>
    <w:rsid w:val="00E076F3"/>
    <w:rsid w:val="00E10032"/>
    <w:rsid w:val="00E11BC5"/>
    <w:rsid w:val="00E14811"/>
    <w:rsid w:val="00E14B79"/>
    <w:rsid w:val="00E16755"/>
    <w:rsid w:val="00E17C65"/>
    <w:rsid w:val="00E206B3"/>
    <w:rsid w:val="00E20F89"/>
    <w:rsid w:val="00E216D5"/>
    <w:rsid w:val="00E21D67"/>
    <w:rsid w:val="00E2339C"/>
    <w:rsid w:val="00E27D4D"/>
    <w:rsid w:val="00E30D12"/>
    <w:rsid w:val="00E31307"/>
    <w:rsid w:val="00E31358"/>
    <w:rsid w:val="00E31A99"/>
    <w:rsid w:val="00E335F3"/>
    <w:rsid w:val="00E33E1A"/>
    <w:rsid w:val="00E403F4"/>
    <w:rsid w:val="00E406EC"/>
    <w:rsid w:val="00E407BF"/>
    <w:rsid w:val="00E4092E"/>
    <w:rsid w:val="00E4378B"/>
    <w:rsid w:val="00E43A99"/>
    <w:rsid w:val="00E43DC1"/>
    <w:rsid w:val="00E44022"/>
    <w:rsid w:val="00E44977"/>
    <w:rsid w:val="00E45048"/>
    <w:rsid w:val="00E45A07"/>
    <w:rsid w:val="00E45A60"/>
    <w:rsid w:val="00E467B6"/>
    <w:rsid w:val="00E47D2C"/>
    <w:rsid w:val="00E51672"/>
    <w:rsid w:val="00E519D6"/>
    <w:rsid w:val="00E525BD"/>
    <w:rsid w:val="00E52751"/>
    <w:rsid w:val="00E527EC"/>
    <w:rsid w:val="00E52848"/>
    <w:rsid w:val="00E57212"/>
    <w:rsid w:val="00E57569"/>
    <w:rsid w:val="00E604F1"/>
    <w:rsid w:val="00E60FBB"/>
    <w:rsid w:val="00E62F2E"/>
    <w:rsid w:val="00E651BC"/>
    <w:rsid w:val="00E66241"/>
    <w:rsid w:val="00E67DC6"/>
    <w:rsid w:val="00E70B6E"/>
    <w:rsid w:val="00E718E3"/>
    <w:rsid w:val="00E71AC3"/>
    <w:rsid w:val="00E724DE"/>
    <w:rsid w:val="00E73747"/>
    <w:rsid w:val="00E73FC0"/>
    <w:rsid w:val="00E749AD"/>
    <w:rsid w:val="00E75517"/>
    <w:rsid w:val="00E75C1A"/>
    <w:rsid w:val="00E7620A"/>
    <w:rsid w:val="00E806F6"/>
    <w:rsid w:val="00E80B20"/>
    <w:rsid w:val="00E81B83"/>
    <w:rsid w:val="00E81EFF"/>
    <w:rsid w:val="00E8374C"/>
    <w:rsid w:val="00E84145"/>
    <w:rsid w:val="00E85F6A"/>
    <w:rsid w:val="00E8642C"/>
    <w:rsid w:val="00E87030"/>
    <w:rsid w:val="00E87058"/>
    <w:rsid w:val="00E873F0"/>
    <w:rsid w:val="00E87EC6"/>
    <w:rsid w:val="00E91343"/>
    <w:rsid w:val="00E91866"/>
    <w:rsid w:val="00E91EEA"/>
    <w:rsid w:val="00E935ED"/>
    <w:rsid w:val="00E93FAD"/>
    <w:rsid w:val="00E94FED"/>
    <w:rsid w:val="00E9523E"/>
    <w:rsid w:val="00EA0AFC"/>
    <w:rsid w:val="00EA1960"/>
    <w:rsid w:val="00EA3401"/>
    <w:rsid w:val="00EA44C6"/>
    <w:rsid w:val="00EA4561"/>
    <w:rsid w:val="00EA4C21"/>
    <w:rsid w:val="00EA5F0C"/>
    <w:rsid w:val="00EA776D"/>
    <w:rsid w:val="00EA7D1F"/>
    <w:rsid w:val="00EB0DAB"/>
    <w:rsid w:val="00EB1B65"/>
    <w:rsid w:val="00EB2843"/>
    <w:rsid w:val="00EB2D80"/>
    <w:rsid w:val="00EB3689"/>
    <w:rsid w:val="00EB52B9"/>
    <w:rsid w:val="00EB6F66"/>
    <w:rsid w:val="00EC21CF"/>
    <w:rsid w:val="00EC37C0"/>
    <w:rsid w:val="00EC3A9A"/>
    <w:rsid w:val="00EC3C7F"/>
    <w:rsid w:val="00EC51AF"/>
    <w:rsid w:val="00EC529A"/>
    <w:rsid w:val="00EC59D0"/>
    <w:rsid w:val="00EC5D3F"/>
    <w:rsid w:val="00EC661F"/>
    <w:rsid w:val="00ED0035"/>
    <w:rsid w:val="00ED1CC7"/>
    <w:rsid w:val="00ED28D6"/>
    <w:rsid w:val="00ED2B91"/>
    <w:rsid w:val="00ED3E04"/>
    <w:rsid w:val="00ED4EA7"/>
    <w:rsid w:val="00ED7F4B"/>
    <w:rsid w:val="00ED7FAC"/>
    <w:rsid w:val="00EE05D3"/>
    <w:rsid w:val="00EE0F3A"/>
    <w:rsid w:val="00EE127E"/>
    <w:rsid w:val="00EE2B25"/>
    <w:rsid w:val="00EE32D3"/>
    <w:rsid w:val="00EE35C6"/>
    <w:rsid w:val="00EE5799"/>
    <w:rsid w:val="00EE5DC0"/>
    <w:rsid w:val="00EE6342"/>
    <w:rsid w:val="00EE68B4"/>
    <w:rsid w:val="00EF3B55"/>
    <w:rsid w:val="00EF5670"/>
    <w:rsid w:val="00EF721C"/>
    <w:rsid w:val="00F00D85"/>
    <w:rsid w:val="00F01F7D"/>
    <w:rsid w:val="00F04570"/>
    <w:rsid w:val="00F05303"/>
    <w:rsid w:val="00F057EC"/>
    <w:rsid w:val="00F05D78"/>
    <w:rsid w:val="00F06D26"/>
    <w:rsid w:val="00F10280"/>
    <w:rsid w:val="00F125DC"/>
    <w:rsid w:val="00F14358"/>
    <w:rsid w:val="00F148BE"/>
    <w:rsid w:val="00F15D89"/>
    <w:rsid w:val="00F17030"/>
    <w:rsid w:val="00F176A5"/>
    <w:rsid w:val="00F20F0F"/>
    <w:rsid w:val="00F218D2"/>
    <w:rsid w:val="00F21F0D"/>
    <w:rsid w:val="00F23727"/>
    <w:rsid w:val="00F23CCB"/>
    <w:rsid w:val="00F23EE7"/>
    <w:rsid w:val="00F243F7"/>
    <w:rsid w:val="00F25032"/>
    <w:rsid w:val="00F25C35"/>
    <w:rsid w:val="00F30AF7"/>
    <w:rsid w:val="00F3185D"/>
    <w:rsid w:val="00F31928"/>
    <w:rsid w:val="00F320C9"/>
    <w:rsid w:val="00F3297D"/>
    <w:rsid w:val="00F34B0E"/>
    <w:rsid w:val="00F36676"/>
    <w:rsid w:val="00F377A0"/>
    <w:rsid w:val="00F40D7B"/>
    <w:rsid w:val="00F41218"/>
    <w:rsid w:val="00F43DC7"/>
    <w:rsid w:val="00F444A2"/>
    <w:rsid w:val="00F44574"/>
    <w:rsid w:val="00F44639"/>
    <w:rsid w:val="00F45274"/>
    <w:rsid w:val="00F4774B"/>
    <w:rsid w:val="00F50D60"/>
    <w:rsid w:val="00F53992"/>
    <w:rsid w:val="00F54A2E"/>
    <w:rsid w:val="00F55118"/>
    <w:rsid w:val="00F56074"/>
    <w:rsid w:val="00F57B94"/>
    <w:rsid w:val="00F604AD"/>
    <w:rsid w:val="00F615CE"/>
    <w:rsid w:val="00F6200D"/>
    <w:rsid w:val="00F62DD4"/>
    <w:rsid w:val="00F65C5D"/>
    <w:rsid w:val="00F65CBA"/>
    <w:rsid w:val="00F6639A"/>
    <w:rsid w:val="00F70472"/>
    <w:rsid w:val="00F70644"/>
    <w:rsid w:val="00F70D56"/>
    <w:rsid w:val="00F716DE"/>
    <w:rsid w:val="00F74195"/>
    <w:rsid w:val="00F74332"/>
    <w:rsid w:val="00F74390"/>
    <w:rsid w:val="00F7488D"/>
    <w:rsid w:val="00F75BAC"/>
    <w:rsid w:val="00F761B1"/>
    <w:rsid w:val="00F81757"/>
    <w:rsid w:val="00F83C65"/>
    <w:rsid w:val="00F840C0"/>
    <w:rsid w:val="00F84FD1"/>
    <w:rsid w:val="00F85EBE"/>
    <w:rsid w:val="00F902EA"/>
    <w:rsid w:val="00F90B6E"/>
    <w:rsid w:val="00F91886"/>
    <w:rsid w:val="00F920A9"/>
    <w:rsid w:val="00F93B2C"/>
    <w:rsid w:val="00F95183"/>
    <w:rsid w:val="00F959A1"/>
    <w:rsid w:val="00F95EC9"/>
    <w:rsid w:val="00F96C96"/>
    <w:rsid w:val="00FA0414"/>
    <w:rsid w:val="00FA12BC"/>
    <w:rsid w:val="00FA409C"/>
    <w:rsid w:val="00FA6B57"/>
    <w:rsid w:val="00FB3253"/>
    <w:rsid w:val="00FB3CAB"/>
    <w:rsid w:val="00FB6D19"/>
    <w:rsid w:val="00FB7082"/>
    <w:rsid w:val="00FB7997"/>
    <w:rsid w:val="00FB7A0B"/>
    <w:rsid w:val="00FC49F5"/>
    <w:rsid w:val="00FC59DA"/>
    <w:rsid w:val="00FC5B0B"/>
    <w:rsid w:val="00FC5B71"/>
    <w:rsid w:val="00FC792E"/>
    <w:rsid w:val="00FC7934"/>
    <w:rsid w:val="00FD1318"/>
    <w:rsid w:val="00FD29F6"/>
    <w:rsid w:val="00FD4402"/>
    <w:rsid w:val="00FD4A59"/>
    <w:rsid w:val="00FE072F"/>
    <w:rsid w:val="00FE2D97"/>
    <w:rsid w:val="00FE3E5D"/>
    <w:rsid w:val="00FE4A72"/>
    <w:rsid w:val="00FE721B"/>
    <w:rsid w:val="00FF3E14"/>
    <w:rsid w:val="00FF4BFF"/>
    <w:rsid w:val="00FF54A4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F572A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HTML Cod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9D25EF"/>
    <w:pPr>
      <w:spacing w:line="360" w:lineRule="auto"/>
      <w:ind w:firstLine="567"/>
      <w:jc w:val="both"/>
    </w:pPr>
    <w:rPr>
      <w:sz w:val="24"/>
      <w:szCs w:val="24"/>
    </w:rPr>
  </w:style>
  <w:style w:type="paragraph" w:styleId="Nadpis1">
    <w:name w:val="heading 1"/>
    <w:basedOn w:val="Normln"/>
    <w:next w:val="Normln"/>
    <w:link w:val="Nadpis1Char"/>
    <w:autoRedefine/>
    <w:qFormat/>
    <w:rsid w:val="009D25EF"/>
    <w:pPr>
      <w:keepNext/>
      <w:numPr>
        <w:numId w:val="7"/>
      </w:numPr>
      <w:spacing w:after="120"/>
      <w:ind w:left="431" w:hanging="431"/>
      <w:outlineLvl w:val="0"/>
    </w:pPr>
    <w:rPr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nhideWhenUsed/>
    <w:qFormat/>
    <w:rsid w:val="002F4281"/>
    <w:pPr>
      <w:keepNext/>
      <w:numPr>
        <w:ilvl w:val="1"/>
        <w:numId w:val="7"/>
      </w:numPr>
      <w:spacing w:before="240" w:after="280"/>
      <w:ind w:left="578" w:hanging="578"/>
      <w:outlineLvl w:val="1"/>
    </w:pPr>
    <w:rPr>
      <w:b/>
      <w:bCs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nhideWhenUsed/>
    <w:qFormat/>
    <w:rsid w:val="00074F1B"/>
    <w:pPr>
      <w:keepNext/>
      <w:numPr>
        <w:ilvl w:val="2"/>
        <w:numId w:val="7"/>
      </w:numPr>
      <w:spacing w:before="240" w:after="240"/>
      <w:ind w:left="720"/>
      <w:outlineLvl w:val="2"/>
    </w:pPr>
    <w:rPr>
      <w:b/>
      <w:bCs/>
      <w:szCs w:val="26"/>
    </w:rPr>
  </w:style>
  <w:style w:type="paragraph" w:styleId="Nadpis4">
    <w:name w:val="heading 4"/>
    <w:basedOn w:val="Normln"/>
    <w:next w:val="Normln"/>
    <w:link w:val="Nadpis4Char"/>
    <w:autoRedefine/>
    <w:unhideWhenUsed/>
    <w:qFormat/>
    <w:rsid w:val="00074F1B"/>
    <w:pPr>
      <w:keepNext/>
      <w:numPr>
        <w:ilvl w:val="3"/>
        <w:numId w:val="7"/>
      </w:numPr>
      <w:tabs>
        <w:tab w:val="clear" w:pos="2829"/>
        <w:tab w:val="left" w:pos="794"/>
      </w:tabs>
      <w:spacing w:before="240" w:after="280"/>
      <w:ind w:firstLine="0"/>
      <w:outlineLvl w:val="3"/>
    </w:pPr>
    <w:rPr>
      <w:bCs/>
      <w:szCs w:val="28"/>
    </w:rPr>
  </w:style>
  <w:style w:type="paragraph" w:styleId="Nadpis5">
    <w:name w:val="heading 5"/>
    <w:basedOn w:val="Normln"/>
    <w:next w:val="Normln"/>
    <w:link w:val="Nadpis5Char"/>
    <w:unhideWhenUsed/>
    <w:qFormat/>
    <w:rsid w:val="00532914"/>
    <w:pPr>
      <w:numPr>
        <w:ilvl w:val="4"/>
        <w:numId w:val="7"/>
      </w:numPr>
      <w:spacing w:before="240" w:after="60"/>
      <w:ind w:left="1009" w:hanging="1009"/>
      <w:outlineLvl w:val="4"/>
    </w:pPr>
    <w:rPr>
      <w:bCs/>
      <w:iCs/>
      <w:szCs w:val="26"/>
    </w:rPr>
  </w:style>
  <w:style w:type="paragraph" w:styleId="Nadpis6">
    <w:name w:val="heading 6"/>
    <w:basedOn w:val="Normln"/>
    <w:next w:val="Normln"/>
    <w:link w:val="Nadpis6Char"/>
    <w:unhideWhenUsed/>
    <w:qFormat/>
    <w:rsid w:val="00103E9D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nhideWhenUsed/>
    <w:qFormat/>
    <w:rsid w:val="00103E9D"/>
    <w:pPr>
      <w:numPr>
        <w:ilvl w:val="6"/>
        <w:numId w:val="7"/>
      </w:num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unhideWhenUsed/>
    <w:qFormat/>
    <w:rsid w:val="00103E9D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link w:val="Nadpis9Char"/>
    <w:unhideWhenUsed/>
    <w:qFormat/>
    <w:rsid w:val="00103E9D"/>
    <w:pPr>
      <w:numPr>
        <w:ilvl w:val="8"/>
        <w:numId w:val="7"/>
      </w:numPr>
      <w:spacing w:before="240" w:after="60"/>
      <w:outlineLvl w:val="8"/>
    </w:pPr>
    <w:rPr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sid w:val="002F1822"/>
    <w:rPr>
      <w:color w:val="0000FF"/>
      <w:u w:val="single"/>
    </w:rPr>
  </w:style>
  <w:style w:type="paragraph" w:styleId="Normlnweb">
    <w:name w:val="Normal (Web)"/>
    <w:basedOn w:val="Normln"/>
    <w:uiPriority w:val="99"/>
    <w:rsid w:val="00075AA6"/>
    <w:pPr>
      <w:spacing w:before="100" w:beforeAutospacing="1" w:after="100" w:afterAutospacing="1"/>
    </w:pPr>
  </w:style>
  <w:style w:type="character" w:customStyle="1" w:styleId="mw-headline">
    <w:name w:val="mw-headline"/>
    <w:basedOn w:val="Standardnpsmoodstavce"/>
    <w:rsid w:val="002358EE"/>
  </w:style>
  <w:style w:type="paragraph" w:styleId="Zhlav">
    <w:name w:val="header"/>
    <w:basedOn w:val="Normln"/>
    <w:link w:val="ZhlavChar"/>
    <w:uiPriority w:val="99"/>
    <w:rsid w:val="00903656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rsid w:val="00903656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02224A"/>
  </w:style>
  <w:style w:type="character" w:customStyle="1" w:styleId="Nadpis1Char">
    <w:name w:val="Nadpis 1 Char"/>
    <w:link w:val="Nadpis1"/>
    <w:rsid w:val="009D25EF"/>
    <w:rPr>
      <w:b/>
      <w:bCs/>
      <w:kern w:val="32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92445D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413809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qFormat/>
    <w:rsid w:val="0041380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unhideWhenUsed/>
    <w:qFormat/>
    <w:rsid w:val="00204836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extbubliny">
    <w:name w:val="Balloon Text"/>
    <w:basedOn w:val="Normln"/>
    <w:link w:val="TextbublinyChar"/>
    <w:rsid w:val="0092445D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92445D"/>
    <w:rPr>
      <w:rFonts w:ascii="Tahoma" w:hAnsi="Tahoma" w:cs="Tahoma"/>
      <w:sz w:val="16"/>
      <w:szCs w:val="16"/>
    </w:rPr>
  </w:style>
  <w:style w:type="paragraph" w:customStyle="1" w:styleId="Rozvrendokumentu">
    <w:name w:val="Rozvržení dokumentu"/>
    <w:basedOn w:val="Normln"/>
    <w:link w:val="RozvrendokumentuChar"/>
    <w:rsid w:val="00B8042F"/>
    <w:rPr>
      <w:rFonts w:ascii="Tahoma" w:hAnsi="Tahoma" w:cs="Tahoma"/>
      <w:sz w:val="16"/>
      <w:szCs w:val="16"/>
    </w:rPr>
  </w:style>
  <w:style w:type="character" w:customStyle="1" w:styleId="RozvrendokumentuChar">
    <w:name w:val="Rozvržení dokumentu Char"/>
    <w:link w:val="Rozvrendokumentu"/>
    <w:rsid w:val="00B8042F"/>
    <w:rPr>
      <w:rFonts w:ascii="Tahoma" w:hAnsi="Tahoma" w:cs="Tahoma"/>
      <w:sz w:val="16"/>
      <w:szCs w:val="16"/>
    </w:rPr>
  </w:style>
  <w:style w:type="paragraph" w:styleId="Textpoznpodarou">
    <w:name w:val="footnote text"/>
    <w:basedOn w:val="Normln"/>
    <w:link w:val="TextpoznpodarouChar"/>
    <w:rsid w:val="00806EDF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rsid w:val="00806EDF"/>
  </w:style>
  <w:style w:type="character" w:styleId="Znakapoznpodarou">
    <w:name w:val="footnote reference"/>
    <w:rsid w:val="00806EDF"/>
    <w:rPr>
      <w:vertAlign w:val="superscript"/>
    </w:rPr>
  </w:style>
  <w:style w:type="character" w:styleId="KdHTML">
    <w:name w:val="HTML Code"/>
    <w:uiPriority w:val="99"/>
    <w:unhideWhenUsed/>
    <w:rsid w:val="004A2316"/>
    <w:rPr>
      <w:rFonts w:ascii="Arial" w:eastAsia="Times New Roman" w:hAnsi="Arial" w:cs="Arial" w:hint="default"/>
      <w:b/>
      <w:bCs/>
      <w:sz w:val="17"/>
      <w:szCs w:val="17"/>
    </w:rPr>
  </w:style>
  <w:style w:type="table" w:styleId="Mkatabulky">
    <w:name w:val="Table Grid"/>
    <w:basedOn w:val="Normlntabulka"/>
    <w:rsid w:val="006C44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adpis10">
    <w:name w:val="Nadpis1"/>
    <w:basedOn w:val="Normln"/>
    <w:link w:val="Nadpis1Char0"/>
    <w:qFormat/>
    <w:rsid w:val="00103E9D"/>
    <w:pPr>
      <w:spacing w:before="240" w:after="240"/>
      <w:outlineLvl w:val="0"/>
    </w:pPr>
    <w:rPr>
      <w:b/>
      <w:bCs/>
      <w:sz w:val="32"/>
      <w:szCs w:val="32"/>
    </w:rPr>
  </w:style>
  <w:style w:type="character" w:customStyle="1" w:styleId="Nadpis2Char">
    <w:name w:val="Nadpis 2 Char"/>
    <w:link w:val="Nadpis2"/>
    <w:rsid w:val="002F4281"/>
    <w:rPr>
      <w:b/>
      <w:bCs/>
      <w:iCs/>
      <w:sz w:val="28"/>
      <w:szCs w:val="28"/>
    </w:rPr>
  </w:style>
  <w:style w:type="character" w:customStyle="1" w:styleId="Nadpis1Char0">
    <w:name w:val="Nadpis1 Char"/>
    <w:link w:val="Nadpis10"/>
    <w:rsid w:val="00103E9D"/>
    <w:rPr>
      <w:b/>
      <w:bCs/>
      <w:sz w:val="32"/>
      <w:szCs w:val="32"/>
    </w:rPr>
  </w:style>
  <w:style w:type="character" w:customStyle="1" w:styleId="Nadpis3Char">
    <w:name w:val="Nadpis 3 Char"/>
    <w:link w:val="Nadpis3"/>
    <w:rsid w:val="00074F1B"/>
    <w:rPr>
      <w:b/>
      <w:bCs/>
      <w:sz w:val="24"/>
      <w:szCs w:val="26"/>
    </w:rPr>
  </w:style>
  <w:style w:type="character" w:customStyle="1" w:styleId="Nadpis4Char">
    <w:name w:val="Nadpis 4 Char"/>
    <w:link w:val="Nadpis4"/>
    <w:rsid w:val="00074F1B"/>
    <w:rPr>
      <w:bCs/>
      <w:sz w:val="24"/>
      <w:szCs w:val="28"/>
    </w:rPr>
  </w:style>
  <w:style w:type="character" w:customStyle="1" w:styleId="Nadpis5Char">
    <w:name w:val="Nadpis 5 Char"/>
    <w:link w:val="Nadpis5"/>
    <w:rsid w:val="00532914"/>
    <w:rPr>
      <w:rFonts w:ascii="Calibri" w:hAnsi="Calibri"/>
      <w:bCs/>
      <w:iCs/>
      <w:sz w:val="24"/>
      <w:szCs w:val="26"/>
    </w:rPr>
  </w:style>
  <w:style w:type="character" w:customStyle="1" w:styleId="Nadpis6Char">
    <w:name w:val="Nadpis 6 Char"/>
    <w:link w:val="Nadpis6"/>
    <w:rsid w:val="00103E9D"/>
    <w:rPr>
      <w:b/>
      <w:bCs/>
      <w:sz w:val="22"/>
      <w:szCs w:val="22"/>
    </w:rPr>
  </w:style>
  <w:style w:type="character" w:customStyle="1" w:styleId="Nadpis7Char">
    <w:name w:val="Nadpis 7 Char"/>
    <w:link w:val="Nadpis7"/>
    <w:rsid w:val="00103E9D"/>
    <w:rPr>
      <w:sz w:val="24"/>
      <w:szCs w:val="24"/>
    </w:rPr>
  </w:style>
  <w:style w:type="character" w:customStyle="1" w:styleId="Nadpis8Char">
    <w:name w:val="Nadpis 8 Char"/>
    <w:link w:val="Nadpis8"/>
    <w:rsid w:val="00103E9D"/>
    <w:rPr>
      <w:i/>
      <w:iCs/>
      <w:sz w:val="24"/>
      <w:szCs w:val="24"/>
    </w:rPr>
  </w:style>
  <w:style w:type="character" w:customStyle="1" w:styleId="Nadpis9Char">
    <w:name w:val="Nadpis 9 Char"/>
    <w:link w:val="Nadpis9"/>
    <w:rsid w:val="00103E9D"/>
    <w:rPr>
      <w:sz w:val="22"/>
      <w:szCs w:val="22"/>
    </w:rPr>
  </w:style>
  <w:style w:type="paragraph" w:styleId="Obsah4">
    <w:name w:val="toc 4"/>
    <w:basedOn w:val="Normln"/>
    <w:next w:val="Normln"/>
    <w:autoRedefine/>
    <w:uiPriority w:val="39"/>
    <w:unhideWhenUsed/>
    <w:rsid w:val="00413809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unhideWhenUsed/>
    <w:rsid w:val="00204836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unhideWhenUsed/>
    <w:rsid w:val="00413809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unhideWhenUsed/>
    <w:rsid w:val="00413809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unhideWhenUsed/>
    <w:rsid w:val="0041380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unhideWhenUsed/>
    <w:rsid w:val="00413809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table" w:styleId="Elegantntabulka">
    <w:name w:val="Table Elegant"/>
    <w:basedOn w:val="Normlntabulka"/>
    <w:rsid w:val="006718E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rsid w:val="009015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ZhlavChar">
    <w:name w:val="Záhlaví Char"/>
    <w:link w:val="Zhlav"/>
    <w:uiPriority w:val="99"/>
    <w:rsid w:val="009C282B"/>
    <w:rPr>
      <w:sz w:val="24"/>
      <w:szCs w:val="24"/>
    </w:rPr>
  </w:style>
  <w:style w:type="character" w:customStyle="1" w:styleId="ZpatChar">
    <w:name w:val="Zápatí Char"/>
    <w:link w:val="Zpat"/>
    <w:uiPriority w:val="99"/>
    <w:rsid w:val="009C282B"/>
    <w:rPr>
      <w:sz w:val="24"/>
      <w:szCs w:val="24"/>
    </w:rPr>
  </w:style>
  <w:style w:type="paragraph" w:customStyle="1" w:styleId="Titulka">
    <w:name w:val="Titulka"/>
    <w:basedOn w:val="Normln"/>
    <w:link w:val="TitulkaChar"/>
    <w:rsid w:val="00301B45"/>
    <w:pPr>
      <w:jc w:val="center"/>
    </w:pPr>
    <w:rPr>
      <w:rFonts w:cs="Arial"/>
      <w:b/>
      <w:bCs/>
      <w:sz w:val="36"/>
    </w:rPr>
  </w:style>
  <w:style w:type="character" w:customStyle="1" w:styleId="TitulkaChar">
    <w:name w:val="Titulka Char"/>
    <w:link w:val="Titulka"/>
    <w:rsid w:val="00301B45"/>
    <w:rPr>
      <w:rFonts w:cs="Arial"/>
      <w:b/>
      <w:bCs/>
      <w:sz w:val="36"/>
      <w:szCs w:val="24"/>
    </w:rPr>
  </w:style>
  <w:style w:type="paragraph" w:customStyle="1" w:styleId="Diplomka">
    <w:name w:val="Diplomka"/>
    <w:basedOn w:val="Normln"/>
    <w:link w:val="DiplomkaChar"/>
    <w:rsid w:val="00301B45"/>
    <w:pPr>
      <w:ind w:firstLine="720"/>
    </w:pPr>
    <w:rPr>
      <w:rFonts w:cs="Arial"/>
      <w:lang w:eastAsia="en-US"/>
    </w:rPr>
  </w:style>
  <w:style w:type="character" w:customStyle="1" w:styleId="DiplomkaChar">
    <w:name w:val="Diplomka Char"/>
    <w:link w:val="Diplomka"/>
    <w:rsid w:val="00301B45"/>
    <w:rPr>
      <w:rFonts w:cs="Arial"/>
      <w:sz w:val="24"/>
      <w:szCs w:val="24"/>
      <w:lang w:eastAsia="en-US"/>
    </w:rPr>
  </w:style>
  <w:style w:type="paragraph" w:customStyle="1" w:styleId="ostatn">
    <w:name w:val="ostatní"/>
    <w:basedOn w:val="Normln"/>
    <w:rsid w:val="00301B45"/>
    <w:pPr>
      <w:jc w:val="center"/>
    </w:pPr>
    <w:rPr>
      <w:rFonts w:cs="Arial"/>
      <w:b/>
      <w:lang w:eastAsia="en-US"/>
    </w:rPr>
  </w:style>
  <w:style w:type="paragraph" w:customStyle="1" w:styleId="ostatnvlevo">
    <w:name w:val="ostatní vlevo"/>
    <w:basedOn w:val="ostatn"/>
    <w:rsid w:val="00D83A4B"/>
    <w:pPr>
      <w:ind w:firstLine="720"/>
      <w:jc w:val="left"/>
    </w:pPr>
    <w:rPr>
      <w:rFonts w:cs="Times New Roman"/>
      <w:b w:val="0"/>
      <w:bCs/>
      <w:szCs w:val="20"/>
    </w:rPr>
  </w:style>
  <w:style w:type="character" w:customStyle="1" w:styleId="shorttext">
    <w:name w:val="short_text"/>
    <w:basedOn w:val="Standardnpsmoodstavce"/>
    <w:rsid w:val="00435BD5"/>
  </w:style>
  <w:style w:type="character" w:customStyle="1" w:styleId="hps">
    <w:name w:val="hps"/>
    <w:basedOn w:val="Standardnpsmoodstavce"/>
    <w:rsid w:val="00435BD5"/>
  </w:style>
  <w:style w:type="paragraph" w:styleId="Bezmezer">
    <w:name w:val="No Spacing"/>
    <w:uiPriority w:val="1"/>
    <w:qFormat/>
    <w:rsid w:val="008A2A64"/>
    <w:rPr>
      <w:rFonts w:eastAsia="Calibri"/>
      <w:sz w:val="22"/>
      <w:szCs w:val="22"/>
      <w:lang w:eastAsia="en-US"/>
    </w:rPr>
  </w:style>
  <w:style w:type="paragraph" w:styleId="Odstavecseseznamem">
    <w:name w:val="List Paragraph"/>
    <w:basedOn w:val="Normln"/>
    <w:uiPriority w:val="34"/>
    <w:qFormat/>
    <w:rsid w:val="007D14BA"/>
    <w:pPr>
      <w:ind w:left="720"/>
      <w:contextualSpacing/>
    </w:pPr>
  </w:style>
  <w:style w:type="table" w:styleId="Stednmka2zvraznn1">
    <w:name w:val="Medium Grid 2 Accent 1"/>
    <w:basedOn w:val="Normlntabulka"/>
    <w:uiPriority w:val="68"/>
    <w:rsid w:val="0024021F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Svtlstnovnzvraznn1">
    <w:name w:val="Light Shading Accent 1"/>
    <w:basedOn w:val="Normlntabulka"/>
    <w:uiPriority w:val="60"/>
    <w:rsid w:val="00E85F6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CittHTML">
    <w:name w:val="HTML Cite"/>
    <w:uiPriority w:val="99"/>
    <w:unhideWhenUsed/>
    <w:rsid w:val="008170B2"/>
    <w:rPr>
      <w:i/>
      <w:iCs/>
    </w:rPr>
  </w:style>
  <w:style w:type="table" w:styleId="Svtlseznamzvraznn1">
    <w:name w:val="Light List Accent 1"/>
    <w:basedOn w:val="Normlntabulka"/>
    <w:uiPriority w:val="61"/>
    <w:rsid w:val="00BF4FF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Zvraznn">
    <w:name w:val="Zvýraznění"/>
    <w:uiPriority w:val="20"/>
    <w:qFormat/>
    <w:rsid w:val="00AD42D7"/>
    <w:rPr>
      <w:i/>
      <w:iCs/>
    </w:rPr>
  </w:style>
  <w:style w:type="character" w:customStyle="1" w:styleId="postbody">
    <w:name w:val="postbody"/>
    <w:basedOn w:val="Standardnpsmoodstavce"/>
    <w:rsid w:val="008D0837"/>
  </w:style>
  <w:style w:type="character" w:styleId="Sledovanodkaz">
    <w:name w:val="FollowedHyperlink"/>
    <w:rsid w:val="008803A7"/>
    <w:rPr>
      <w:color w:val="800080"/>
      <w:u w:val="single"/>
    </w:rPr>
  </w:style>
  <w:style w:type="paragraph" w:styleId="Nzev">
    <w:name w:val="Title"/>
    <w:basedOn w:val="Normln"/>
    <w:next w:val="Normln"/>
    <w:link w:val="NzevChar"/>
    <w:qFormat/>
    <w:rsid w:val="00103E9D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NzevChar">
    <w:name w:val="Název Char"/>
    <w:link w:val="Nzev"/>
    <w:rsid w:val="00103E9D"/>
    <w:rPr>
      <w:rFonts w:eastAsia="Times New Roman" w:cs="Times New Roman"/>
      <w:b/>
      <w:bCs/>
      <w:kern w:val="28"/>
      <w:sz w:val="32"/>
      <w:szCs w:val="32"/>
    </w:rPr>
  </w:style>
  <w:style w:type="paragraph" w:customStyle="1" w:styleId="Podtitul">
    <w:name w:val="Podtitul"/>
    <w:basedOn w:val="Normln"/>
    <w:next w:val="Normln"/>
    <w:link w:val="PodtitulChar"/>
    <w:qFormat/>
    <w:rsid w:val="00103E9D"/>
    <w:pPr>
      <w:spacing w:after="60"/>
      <w:jc w:val="center"/>
      <w:outlineLvl w:val="1"/>
    </w:pPr>
  </w:style>
  <w:style w:type="character" w:customStyle="1" w:styleId="PodtitulChar">
    <w:name w:val="Podtitul Char"/>
    <w:link w:val="Podtitul"/>
    <w:rsid w:val="00103E9D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7721">
      <w:bodyDiv w:val="1"/>
      <w:marLeft w:val="214"/>
      <w:marRight w:val="214"/>
      <w:marTop w:val="214"/>
      <w:marBottom w:val="21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10805">
                                          <w:marLeft w:val="-285"/>
                                          <w:marRight w:val="-257"/>
                                          <w:marTop w:val="14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17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7450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1721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155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460">
                  <w:marLeft w:val="2794"/>
                  <w:marRight w:val="11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lip\Downloads\ZNtemplate(1)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01A2C-F7F4-478C-B8F5-A511971DE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ZNtemplate(1).dotx</Template>
  <TotalTime>0</TotalTime>
  <Pages>10</Pages>
  <Words>946</Words>
  <Characters>5588</Characters>
  <Application>Microsoft Office Word</Application>
  <DocSecurity>0</DocSecurity>
  <Lines>46</Lines>
  <Paragraphs>13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6521</CharactersWithSpaces>
  <SharedDoc>false</SharedDoc>
  <HyperlinkBase/>
  <HLinks>
    <vt:vector size="120" baseType="variant">
      <vt:variant>
        <vt:i4>1114163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_Toc476080917</vt:lpwstr>
      </vt:variant>
      <vt:variant>
        <vt:i4>1114163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_Toc476080916</vt:lpwstr>
      </vt:variant>
      <vt:variant>
        <vt:i4>1114163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_Toc476080915</vt:lpwstr>
      </vt:variant>
      <vt:variant>
        <vt:i4>1114163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_Toc476080914</vt:lpwstr>
      </vt:variant>
      <vt:variant>
        <vt:i4>1114163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_Toc476080913</vt:lpwstr>
      </vt:variant>
      <vt:variant>
        <vt:i4>1114163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_Toc476080912</vt:lpwstr>
      </vt:variant>
      <vt:variant>
        <vt:i4>1114163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_Toc476080911</vt:lpwstr>
      </vt:variant>
      <vt:variant>
        <vt:i4>1114163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_Toc476080910</vt:lpwstr>
      </vt:variant>
      <vt:variant>
        <vt:i4>1048627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_Toc476080909</vt:lpwstr>
      </vt:variant>
      <vt:variant>
        <vt:i4>1048627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_Toc476080908</vt:lpwstr>
      </vt:variant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_Toc476080907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_Toc476080906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_Toc476080905</vt:lpwstr>
      </vt:variant>
      <vt:variant>
        <vt:i4>1048627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_Toc476080904</vt:lpwstr>
      </vt:variant>
      <vt:variant>
        <vt:i4>1048627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_Toc476080903</vt:lpwstr>
      </vt:variant>
      <vt:variant>
        <vt:i4>1048627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_Toc476080902</vt:lpwstr>
      </vt:variant>
      <vt:variant>
        <vt:i4>1048627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_Toc476080901</vt:lpwstr>
      </vt:variant>
      <vt:variant>
        <vt:i4>1048627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_Toc476080900</vt:lpwstr>
      </vt:variant>
      <vt:variant>
        <vt:i4>1638450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_Toc476080899</vt:lpwstr>
      </vt:variant>
      <vt:variant>
        <vt:i4>1638450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_Toc476080898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2017-02-23T08:39:00Z</cp:lastPrinted>
  <dcterms:created xsi:type="dcterms:W3CDTF">2026-04-19T16:09:00Z</dcterms:created>
  <dcterms:modified xsi:type="dcterms:W3CDTF">2026-04-19T16:58:00Z</dcterms:modified>
  <cp:category/>
</cp:coreProperties>
</file>